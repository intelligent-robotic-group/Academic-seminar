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EFFAD" w14:textId="77533DED" w:rsidR="00151BD2" w:rsidRDefault="00151BD2" w:rsidP="00151BD2">
      <w:pPr>
        <w:pStyle w:val="--8"/>
      </w:pPr>
    </w:p>
    <w:p w14:paraId="4F7BA223" w14:textId="14F154CD" w:rsidR="00151BD2" w:rsidRDefault="00151BD2" w:rsidP="00151BD2">
      <w:pPr>
        <w:pStyle w:val="--8"/>
      </w:pPr>
    </w:p>
    <w:p w14:paraId="0FFB54DF" w14:textId="115B08C9" w:rsidR="00796CF1" w:rsidRPr="003D7FEE" w:rsidRDefault="00D7378C" w:rsidP="003D7FEE">
      <w:pPr>
        <w:pStyle w:val="--8"/>
        <w:rPr>
          <w:color w:val="0070C0"/>
        </w:rPr>
      </w:pPr>
      <w:r w:rsidRPr="003D7FEE">
        <w:rPr>
          <w:color w:val="0070C0"/>
        </w:rPr>
        <w:t xml:space="preserve">An Introduction to </w:t>
      </w:r>
      <w:r w:rsidR="00B80D62" w:rsidRPr="003D7FEE">
        <w:rPr>
          <w:rFonts w:hint="eastAsia"/>
          <w:color w:val="0070C0"/>
        </w:rPr>
        <w:t>I</w:t>
      </w:r>
      <w:r w:rsidR="00B80D62" w:rsidRPr="003D7FEE">
        <w:rPr>
          <w:color w:val="0070C0"/>
        </w:rPr>
        <w:t>ntelligent Robot</w:t>
      </w:r>
      <w:r w:rsidR="00903A07">
        <w:rPr>
          <w:color w:val="0070C0"/>
        </w:rPr>
        <w:t>ic Planning</w:t>
      </w:r>
      <w:r w:rsidR="006C31E8" w:rsidRPr="003D7FEE">
        <w:rPr>
          <w:color w:val="0070C0"/>
        </w:rPr>
        <w:t xml:space="preserve"> </w:t>
      </w:r>
      <w:r w:rsidRPr="003D7FEE">
        <w:rPr>
          <w:color w:val="0070C0"/>
        </w:rPr>
        <w:t>Research</w:t>
      </w:r>
      <w:r w:rsidR="00720FB0" w:rsidRPr="003D7FEE">
        <w:rPr>
          <w:color w:val="0070C0"/>
        </w:rPr>
        <w:t xml:space="preserve"> </w:t>
      </w:r>
      <w:r w:rsidR="00014647" w:rsidRPr="003D7FEE">
        <w:rPr>
          <w:color w:val="0070C0"/>
        </w:rPr>
        <w:t>Topics</w:t>
      </w:r>
    </w:p>
    <w:p w14:paraId="2A11D281" w14:textId="08C56261" w:rsidR="00151BD2" w:rsidRPr="006C31E8" w:rsidRDefault="00151BD2" w:rsidP="00151BD2">
      <w:pPr>
        <w:pStyle w:val="--8"/>
        <w:rPr>
          <w:color w:val="0070C0"/>
        </w:rPr>
      </w:pPr>
    </w:p>
    <w:p w14:paraId="175BC99B" w14:textId="3751F2C9" w:rsidR="00151BD2" w:rsidRDefault="00151BD2" w:rsidP="00151BD2">
      <w:pPr>
        <w:pStyle w:val="--8"/>
        <w:rPr>
          <w:color w:val="0070C0"/>
        </w:rPr>
      </w:pPr>
    </w:p>
    <w:p w14:paraId="5DDBDAB1" w14:textId="566191B0" w:rsidR="00151BD2" w:rsidRPr="00014647" w:rsidRDefault="00151BD2" w:rsidP="00151BD2">
      <w:pPr>
        <w:pStyle w:val="--8"/>
        <w:rPr>
          <w:color w:val="0070C0"/>
        </w:rPr>
      </w:pPr>
    </w:p>
    <w:p w14:paraId="781F0186" w14:textId="588A63CB" w:rsidR="00151BD2" w:rsidRDefault="00151BD2" w:rsidP="00151BD2">
      <w:pPr>
        <w:pStyle w:val="--8"/>
        <w:rPr>
          <w:color w:val="0070C0"/>
        </w:rPr>
      </w:pPr>
    </w:p>
    <w:p w14:paraId="50235529" w14:textId="7686EDBE" w:rsidR="00151BD2" w:rsidRDefault="00151BD2" w:rsidP="00151BD2">
      <w:pPr>
        <w:pStyle w:val="--8"/>
        <w:rPr>
          <w:color w:val="0070C0"/>
        </w:rPr>
      </w:pPr>
    </w:p>
    <w:p w14:paraId="315B88C9" w14:textId="1F9B5D1D" w:rsidR="00151BD2" w:rsidRDefault="00151BD2" w:rsidP="00151BD2">
      <w:pPr>
        <w:pStyle w:val="--8"/>
        <w:rPr>
          <w:color w:val="0070C0"/>
        </w:rPr>
      </w:pPr>
    </w:p>
    <w:p w14:paraId="264FF010" w14:textId="63B95713" w:rsidR="00151BD2" w:rsidRDefault="00151BD2" w:rsidP="00151BD2">
      <w:pPr>
        <w:pStyle w:val="--8"/>
        <w:rPr>
          <w:color w:val="0070C0"/>
        </w:rPr>
      </w:pPr>
    </w:p>
    <w:p w14:paraId="584E55C2" w14:textId="503CD5DB" w:rsidR="00151BD2" w:rsidRDefault="00151BD2" w:rsidP="00151BD2">
      <w:pPr>
        <w:pStyle w:val="--8"/>
        <w:rPr>
          <w:color w:val="0070C0"/>
        </w:rPr>
      </w:pPr>
    </w:p>
    <w:p w14:paraId="48E51F5B" w14:textId="18F0B603" w:rsidR="00151BD2" w:rsidRDefault="00151BD2" w:rsidP="00151BD2">
      <w:pPr>
        <w:pStyle w:val="--8"/>
        <w:rPr>
          <w:color w:val="0070C0"/>
        </w:rPr>
      </w:pPr>
    </w:p>
    <w:p w14:paraId="65833D4C" w14:textId="21209FB1" w:rsidR="00151BD2" w:rsidRDefault="00151BD2" w:rsidP="00151BD2">
      <w:pPr>
        <w:pStyle w:val="--8"/>
        <w:rPr>
          <w:color w:val="0070C0"/>
        </w:rPr>
      </w:pPr>
    </w:p>
    <w:p w14:paraId="7B9B107B" w14:textId="06D42DF5" w:rsidR="000A6692" w:rsidRDefault="000A6692" w:rsidP="00151BD2">
      <w:pPr>
        <w:pStyle w:val="--8"/>
        <w:rPr>
          <w:color w:val="0070C0"/>
        </w:rPr>
      </w:pPr>
    </w:p>
    <w:p w14:paraId="14F3B971" w14:textId="651DE8AF" w:rsidR="000A6692" w:rsidRDefault="000A6692" w:rsidP="00151BD2">
      <w:pPr>
        <w:pStyle w:val="--8"/>
        <w:rPr>
          <w:color w:val="0070C0"/>
        </w:rPr>
      </w:pPr>
    </w:p>
    <w:p w14:paraId="47746A19" w14:textId="581729D5" w:rsidR="000A6692" w:rsidRDefault="000A6692" w:rsidP="00151BD2">
      <w:pPr>
        <w:pStyle w:val="--8"/>
        <w:rPr>
          <w:color w:val="0070C0"/>
        </w:rPr>
      </w:pPr>
    </w:p>
    <w:p w14:paraId="0BACA7AD" w14:textId="77777777" w:rsidR="000A6692" w:rsidRDefault="000A6692" w:rsidP="00151BD2">
      <w:pPr>
        <w:pStyle w:val="--8"/>
        <w:rPr>
          <w:color w:val="0070C0"/>
        </w:rPr>
      </w:pPr>
    </w:p>
    <w:p w14:paraId="28055054" w14:textId="628A541D" w:rsidR="00151BD2" w:rsidRPr="00443181" w:rsidRDefault="000A6692" w:rsidP="000866F1">
      <w:pPr>
        <w:pStyle w:val="--8"/>
        <w:rPr>
          <w:color w:val="000000" w:themeColor="text1"/>
          <w:sz w:val="44"/>
          <w:szCs w:val="21"/>
        </w:rPr>
      </w:pPr>
      <w:r w:rsidRPr="00443181">
        <w:rPr>
          <w:rFonts w:hint="eastAsia"/>
          <w:color w:val="000000" w:themeColor="text1"/>
          <w:sz w:val="44"/>
          <w:szCs w:val="21"/>
        </w:rPr>
        <w:t>1</w:t>
      </w:r>
      <w:r w:rsidRPr="00443181">
        <w:rPr>
          <w:color w:val="000000" w:themeColor="text1"/>
          <w:sz w:val="44"/>
          <w:szCs w:val="21"/>
          <w:vertAlign w:val="superscript"/>
        </w:rPr>
        <w:t>st</w:t>
      </w:r>
      <w:r w:rsidRPr="00443181">
        <w:rPr>
          <w:color w:val="000000" w:themeColor="text1"/>
          <w:sz w:val="44"/>
          <w:szCs w:val="21"/>
        </w:rPr>
        <w:t xml:space="preserve"> Edition</w:t>
      </w:r>
    </w:p>
    <w:p w14:paraId="588E185F" w14:textId="76FB8704" w:rsidR="000866F1" w:rsidRPr="00443181" w:rsidRDefault="000A6692" w:rsidP="000A6692">
      <w:pPr>
        <w:pStyle w:val="--8"/>
        <w:rPr>
          <w:color w:val="000000" w:themeColor="text1"/>
          <w:sz w:val="44"/>
          <w:szCs w:val="21"/>
        </w:rPr>
      </w:pPr>
      <w:r w:rsidRPr="00443181">
        <w:rPr>
          <w:color w:val="000000" w:themeColor="text1"/>
          <w:sz w:val="44"/>
          <w:szCs w:val="21"/>
        </w:rPr>
        <w:t>August 2019</w:t>
      </w:r>
    </w:p>
    <w:p w14:paraId="533336B5" w14:textId="77777777" w:rsidR="009F5992" w:rsidRDefault="00014647" w:rsidP="000A6692">
      <w:pPr>
        <w:pStyle w:val="--8"/>
      </w:pPr>
      <w:r>
        <w:br w:type="page"/>
      </w:r>
    </w:p>
    <w:p w14:paraId="567873F2" w14:textId="6604F649" w:rsidR="009F5992" w:rsidRDefault="009F5992" w:rsidP="000A6692">
      <w:pPr>
        <w:pStyle w:val="--8"/>
      </w:pPr>
    </w:p>
    <w:p w14:paraId="381D04CA" w14:textId="6EC6AA19" w:rsidR="000866F1" w:rsidRDefault="00014647" w:rsidP="000A6692">
      <w:pPr>
        <w:pStyle w:val="--8"/>
      </w:pPr>
      <w:r w:rsidRPr="00443181">
        <w:rPr>
          <w:rFonts w:hint="eastAsia"/>
          <w:sz w:val="56"/>
          <w:szCs w:val="28"/>
        </w:rPr>
        <w:t>M</w:t>
      </w:r>
      <w:r w:rsidRPr="00443181">
        <w:rPr>
          <w:sz w:val="56"/>
          <w:szCs w:val="28"/>
        </w:rPr>
        <w:t>ember</w:t>
      </w:r>
      <w:r w:rsidR="00443181" w:rsidRPr="00443181">
        <w:rPr>
          <w:sz w:val="56"/>
          <w:szCs w:val="28"/>
        </w:rPr>
        <w:t>s</w:t>
      </w:r>
    </w:p>
    <w:p w14:paraId="1CD5A853" w14:textId="7013EFF9" w:rsidR="00443181" w:rsidRDefault="00443181" w:rsidP="000A6692">
      <w:pPr>
        <w:pStyle w:val="--8"/>
      </w:pPr>
    </w:p>
    <w:p w14:paraId="47EA266E" w14:textId="7CD13747" w:rsidR="009F5992" w:rsidRDefault="009F5992" w:rsidP="000A6692">
      <w:pPr>
        <w:pStyle w:val="--8"/>
      </w:pPr>
    </w:p>
    <w:p w14:paraId="01429F86" w14:textId="73EE8D8D" w:rsidR="009F5992" w:rsidRDefault="009F5992" w:rsidP="000A6692">
      <w:pPr>
        <w:pStyle w:val="--8"/>
      </w:pPr>
    </w:p>
    <w:p w14:paraId="21B94B11" w14:textId="5C819F52" w:rsidR="009F5992" w:rsidRDefault="009F5992" w:rsidP="000A6692">
      <w:pPr>
        <w:pStyle w:val="--8"/>
      </w:pPr>
    </w:p>
    <w:p w14:paraId="73C9E5F3" w14:textId="2387A153" w:rsidR="009F5992" w:rsidRDefault="009F5992" w:rsidP="000A6692">
      <w:pPr>
        <w:pStyle w:val="--8"/>
      </w:pPr>
    </w:p>
    <w:p w14:paraId="6BAB3E55" w14:textId="57D4BF98" w:rsidR="00443181" w:rsidRPr="00443181" w:rsidRDefault="00BF20D4" w:rsidP="000A6692">
      <w:pPr>
        <w:pStyle w:val="--8"/>
        <w:rPr>
          <w:sz w:val="40"/>
          <w:szCs w:val="20"/>
        </w:rPr>
      </w:pPr>
      <w:r>
        <w:rPr>
          <w:sz w:val="40"/>
          <w:szCs w:val="20"/>
        </w:rPr>
        <w:t>Professors:</w:t>
      </w:r>
    </w:p>
    <w:p w14:paraId="6229502C" w14:textId="12A9C99C" w:rsidR="00443181" w:rsidRDefault="00443181" w:rsidP="000A6692">
      <w:pPr>
        <w:pStyle w:val="--8"/>
        <w:rPr>
          <w:sz w:val="40"/>
          <w:szCs w:val="20"/>
        </w:rPr>
      </w:pPr>
      <w:r w:rsidRPr="00443181">
        <w:rPr>
          <w:sz w:val="40"/>
          <w:szCs w:val="20"/>
        </w:rPr>
        <w:t>Lianglun Cheng</w:t>
      </w:r>
      <w:r w:rsidR="002D030D">
        <w:rPr>
          <w:sz w:val="40"/>
          <w:szCs w:val="20"/>
        </w:rPr>
        <w:t xml:space="preserve"> &amp; </w:t>
      </w:r>
      <w:r w:rsidRPr="00443181">
        <w:rPr>
          <w:sz w:val="40"/>
          <w:szCs w:val="20"/>
        </w:rPr>
        <w:t>Tao Wang</w:t>
      </w:r>
    </w:p>
    <w:p w14:paraId="118045EF" w14:textId="0107898A" w:rsidR="00443181" w:rsidRDefault="00443181" w:rsidP="000A6692">
      <w:pPr>
        <w:pStyle w:val="--8"/>
        <w:rPr>
          <w:sz w:val="40"/>
          <w:szCs w:val="20"/>
        </w:rPr>
      </w:pPr>
    </w:p>
    <w:p w14:paraId="193430F4" w14:textId="656222BC" w:rsidR="00443181" w:rsidRDefault="00BF20D4" w:rsidP="000A6692">
      <w:pPr>
        <w:pStyle w:val="--8"/>
        <w:rPr>
          <w:sz w:val="40"/>
          <w:szCs w:val="20"/>
        </w:rPr>
      </w:pPr>
      <w:r>
        <w:rPr>
          <w:rFonts w:hint="eastAsia"/>
          <w:sz w:val="40"/>
          <w:szCs w:val="20"/>
        </w:rPr>
        <w:t>S</w:t>
      </w:r>
      <w:r>
        <w:rPr>
          <w:sz w:val="40"/>
          <w:szCs w:val="20"/>
        </w:rPr>
        <w:t>tudents:</w:t>
      </w:r>
    </w:p>
    <w:p w14:paraId="00DB647C" w14:textId="52E4AA14" w:rsidR="00BF20D4" w:rsidRDefault="002D030D" w:rsidP="000A6692">
      <w:pPr>
        <w:pStyle w:val="--8"/>
        <w:rPr>
          <w:sz w:val="40"/>
          <w:szCs w:val="20"/>
        </w:rPr>
      </w:pPr>
      <w:r>
        <w:rPr>
          <w:sz w:val="40"/>
          <w:szCs w:val="20"/>
        </w:rPr>
        <w:t>J</w:t>
      </w:r>
      <w:r>
        <w:rPr>
          <w:rFonts w:hint="eastAsia"/>
          <w:sz w:val="40"/>
          <w:szCs w:val="20"/>
        </w:rPr>
        <w:t>unhua</w:t>
      </w:r>
      <w:r>
        <w:rPr>
          <w:sz w:val="40"/>
          <w:szCs w:val="20"/>
        </w:rPr>
        <w:t xml:space="preserve"> Zhang, Wenyu Tan, Jie Li</w:t>
      </w:r>
    </w:p>
    <w:p w14:paraId="7BB47A05" w14:textId="55BA19BC" w:rsidR="002D030D" w:rsidRDefault="002D030D" w:rsidP="000A6692">
      <w:pPr>
        <w:pStyle w:val="--8"/>
        <w:rPr>
          <w:sz w:val="40"/>
          <w:szCs w:val="20"/>
        </w:rPr>
      </w:pPr>
      <w:r>
        <w:rPr>
          <w:rFonts w:hint="eastAsia"/>
          <w:sz w:val="40"/>
          <w:szCs w:val="20"/>
        </w:rPr>
        <w:t>&amp;</w:t>
      </w:r>
    </w:p>
    <w:p w14:paraId="299A5F3A" w14:textId="295D9650" w:rsidR="002D030D" w:rsidRDefault="002D030D" w:rsidP="000A6692">
      <w:pPr>
        <w:pStyle w:val="--8"/>
        <w:rPr>
          <w:sz w:val="40"/>
          <w:szCs w:val="20"/>
        </w:rPr>
      </w:pPr>
      <w:r>
        <w:rPr>
          <w:sz w:val="40"/>
          <w:szCs w:val="20"/>
        </w:rPr>
        <w:t>Jie Zhong, Rongbin Huang, Guancong Luo</w:t>
      </w:r>
    </w:p>
    <w:p w14:paraId="065C34C3" w14:textId="14B5A6FE" w:rsidR="002D030D" w:rsidRDefault="002D030D" w:rsidP="000A6692">
      <w:pPr>
        <w:pStyle w:val="--8"/>
        <w:rPr>
          <w:sz w:val="40"/>
          <w:szCs w:val="20"/>
        </w:rPr>
      </w:pPr>
      <w:r>
        <w:rPr>
          <w:sz w:val="40"/>
          <w:szCs w:val="20"/>
        </w:rPr>
        <w:t>&amp;</w:t>
      </w:r>
    </w:p>
    <w:p w14:paraId="17D41400" w14:textId="0201939D" w:rsidR="009F5992" w:rsidRDefault="002D030D" w:rsidP="002D030D">
      <w:pPr>
        <w:pStyle w:val="--8"/>
        <w:rPr>
          <w:sz w:val="40"/>
          <w:szCs w:val="40"/>
        </w:rPr>
      </w:pPr>
      <w:r>
        <w:rPr>
          <w:sz w:val="40"/>
          <w:szCs w:val="40"/>
        </w:rPr>
        <w:t>Zhaojiang Chen, Yong Wu</w:t>
      </w:r>
    </w:p>
    <w:p w14:paraId="11889FCA" w14:textId="77777777" w:rsidR="009F5992" w:rsidRDefault="009F5992">
      <w:pPr>
        <w:widowControl/>
        <w:jc w:val="left"/>
        <w:rPr>
          <w:rFonts w:ascii="Times New Roman" w:eastAsia="黑体" w:hAnsi="Times New Roman" w:cs="Times New Roman"/>
          <w:b/>
          <w:sz w:val="40"/>
          <w:szCs w:val="40"/>
        </w:rPr>
      </w:pPr>
      <w:r>
        <w:rPr>
          <w:sz w:val="40"/>
          <w:szCs w:val="40"/>
        </w:rPr>
        <w:br w:type="page"/>
      </w:r>
    </w:p>
    <w:p w14:paraId="5F086FF6" w14:textId="0C9C1027" w:rsidR="007037C8" w:rsidRDefault="007037C8" w:rsidP="009C531A">
      <w:pPr>
        <w:pStyle w:val="--3"/>
      </w:pPr>
      <w:r>
        <w:rPr>
          <w:rFonts w:hint="eastAsia"/>
        </w:rPr>
        <w:lastRenderedPageBreak/>
        <w:t>1</w:t>
      </w:r>
      <w:r w:rsidR="00791D99">
        <w:t xml:space="preserve"> </w:t>
      </w:r>
      <w:r>
        <w:rPr>
          <w:rFonts w:hint="eastAsia"/>
        </w:rPr>
        <w:t>机器人</w:t>
      </w:r>
      <w:r w:rsidR="00D06FC5">
        <w:rPr>
          <w:rFonts w:hint="eastAsia"/>
        </w:rPr>
        <w:t>运动学</w:t>
      </w:r>
      <w:r w:rsidR="002D2761">
        <w:rPr>
          <w:rFonts w:hint="eastAsia"/>
        </w:rPr>
        <w:t>建模</w:t>
      </w:r>
      <w:r w:rsidR="00132F8C">
        <w:rPr>
          <w:rFonts w:hint="eastAsia"/>
        </w:rPr>
        <w:t>基础</w:t>
      </w:r>
    </w:p>
    <w:p w14:paraId="4DFE6387" w14:textId="4ADEB380" w:rsidR="00747F73" w:rsidRDefault="00747F73" w:rsidP="00F7611E">
      <w:pPr>
        <w:pStyle w:val="--5"/>
        <w:ind w:firstLine="480"/>
      </w:pPr>
      <w:r w:rsidRPr="000F0654">
        <w:rPr>
          <w:rFonts w:hint="eastAsia"/>
          <w:szCs w:val="24"/>
        </w:rPr>
        <w:t>机</w:t>
      </w:r>
      <w:r>
        <w:rPr>
          <w:rFonts w:hint="eastAsia"/>
        </w:rPr>
        <w:t>器人运动学</w:t>
      </w:r>
      <w:r w:rsidR="00755E3D">
        <w:rPr>
          <w:rFonts w:hint="eastAsia"/>
        </w:rPr>
        <w:t>研究</w:t>
      </w:r>
      <w:r>
        <w:rPr>
          <w:rFonts w:hint="eastAsia"/>
        </w:rPr>
        <w:t>在机器人机构中物体（关节）的运动，不考虑引起该运动的力</w:t>
      </w:r>
      <w:r>
        <w:t>/</w:t>
      </w:r>
      <w:r>
        <w:t>力矩</w:t>
      </w:r>
      <w:r w:rsidR="00755E3D">
        <w:rPr>
          <w:rFonts w:hint="eastAsia"/>
        </w:rPr>
        <w:t>驱动</w:t>
      </w:r>
      <w:r>
        <w:t>。</w:t>
      </w:r>
      <w:r>
        <w:rPr>
          <w:rFonts w:hint="eastAsia"/>
        </w:rPr>
        <w:t>因为机器人</w:t>
      </w:r>
      <w:r w:rsidR="00755E3D">
        <w:rPr>
          <w:rFonts w:hint="eastAsia"/>
        </w:rPr>
        <w:t>机构</w:t>
      </w:r>
      <w:r>
        <w:rPr>
          <w:rFonts w:hint="eastAsia"/>
        </w:rPr>
        <w:t>的本质设计</w:t>
      </w:r>
      <w:r w:rsidR="00755E3D">
        <w:rPr>
          <w:rFonts w:hint="eastAsia"/>
        </w:rPr>
        <w:t>目的是</w:t>
      </w:r>
      <w:r>
        <w:rPr>
          <w:rFonts w:hint="eastAsia"/>
        </w:rPr>
        <w:t>运动，运动学是最基本的机器人设计、分析、控制</w:t>
      </w:r>
      <w:r w:rsidR="00755E3D">
        <w:rPr>
          <w:rFonts w:hint="eastAsia"/>
        </w:rPr>
        <w:t>、仿真对象</w:t>
      </w:r>
      <w:r>
        <w:rPr>
          <w:rFonts w:hint="eastAsia"/>
        </w:rPr>
        <w:t>。机器人界一直在关注关于如何有效地应用不同的位置和方向及其</w:t>
      </w:r>
      <w:r w:rsidR="00CA144F">
        <w:rPr>
          <w:rFonts w:hint="eastAsia"/>
        </w:rPr>
        <w:t>对时间的</w:t>
      </w:r>
      <w:r>
        <w:rPr>
          <w:rFonts w:hint="eastAsia"/>
        </w:rPr>
        <w:t>导数</w:t>
      </w:r>
      <w:r w:rsidR="00CA144F">
        <w:rPr>
          <w:rFonts w:hint="eastAsia"/>
        </w:rPr>
        <w:t>的表示方法来</w:t>
      </w:r>
      <w:r>
        <w:rPr>
          <w:rFonts w:hint="eastAsia"/>
        </w:rPr>
        <w:t>求</w:t>
      </w:r>
      <w:r w:rsidR="00CA144F">
        <w:rPr>
          <w:rFonts w:hint="eastAsia"/>
        </w:rPr>
        <w:t>解</w:t>
      </w:r>
      <w:r>
        <w:rPr>
          <w:rFonts w:hint="eastAsia"/>
        </w:rPr>
        <w:t>基本运动学问题。</w:t>
      </w:r>
    </w:p>
    <w:p w14:paraId="5A486207" w14:textId="1E1A5EE8" w:rsidR="00AF6988" w:rsidRDefault="00AF6988" w:rsidP="00AF6988">
      <w:pPr>
        <w:pStyle w:val="--5"/>
        <w:ind w:firstLine="480"/>
      </w:pPr>
      <w:r>
        <w:rPr>
          <w:rFonts w:hint="eastAsia"/>
        </w:rPr>
        <w:t>下表</w:t>
      </w:r>
      <w:r w:rsidR="00AA2D3B" w:rsidRPr="00AA2D3B">
        <w:rPr>
          <w:rFonts w:hint="eastAsia"/>
        </w:rPr>
        <w:t>的目的</w:t>
      </w:r>
      <w:r w:rsidR="00AA2D3B">
        <w:rPr>
          <w:rFonts w:hint="eastAsia"/>
        </w:rPr>
        <w:t>是</w:t>
      </w:r>
      <w:r w:rsidR="00AA2D3B" w:rsidRPr="00AA2D3B">
        <w:rPr>
          <w:rFonts w:hint="eastAsia"/>
        </w:rPr>
        <w:t>提供</w:t>
      </w:r>
      <w:r w:rsidR="00D06FC5">
        <w:rPr>
          <w:rFonts w:hint="eastAsia"/>
        </w:rPr>
        <w:t>机械臂的运动学建模方法以及通用的工具。</w:t>
      </w:r>
      <w:r>
        <w:t xml:space="preserve"> </w:t>
      </w:r>
    </w:p>
    <w:p w14:paraId="63831AED" w14:textId="1AFAC325" w:rsidR="0086294C" w:rsidRDefault="00EC563D" w:rsidP="00EC563D">
      <w:pPr>
        <w:pStyle w:val="--a"/>
        <w:spacing w:before="156" w:after="156"/>
      </w:pPr>
      <w:r>
        <w:rPr>
          <w:rFonts w:hint="eastAsia"/>
        </w:rPr>
        <w:t>1.1</w:t>
      </w:r>
      <w:r>
        <w:t xml:space="preserve"> </w:t>
      </w:r>
      <w:r w:rsidR="0086294C">
        <w:rPr>
          <w:rFonts w:hint="eastAsia"/>
        </w:rPr>
        <w:t>机器人运动学</w:t>
      </w:r>
      <w:r>
        <w:rPr>
          <w:rFonts w:hint="eastAsia"/>
        </w:rPr>
        <w:t>知识表</w:t>
      </w:r>
    </w:p>
    <w:tbl>
      <w:tblPr>
        <w:tblStyle w:val="ae"/>
        <w:tblW w:w="0" w:type="auto"/>
        <w:jc w:val="center"/>
        <w:tblLook w:val="04A0" w:firstRow="1" w:lastRow="0" w:firstColumn="1" w:lastColumn="0" w:noHBand="0" w:noVBand="1"/>
      </w:tblPr>
      <w:tblGrid>
        <w:gridCol w:w="1838"/>
        <w:gridCol w:w="3686"/>
        <w:gridCol w:w="2772"/>
      </w:tblGrid>
      <w:tr w:rsidR="0086294C" w14:paraId="5E37CA14" w14:textId="77777777" w:rsidTr="008B5956">
        <w:trPr>
          <w:trHeight w:hRule="exact" w:val="567"/>
          <w:jc w:val="center"/>
        </w:trPr>
        <w:tc>
          <w:tcPr>
            <w:tcW w:w="1838" w:type="dxa"/>
            <w:vMerge w:val="restart"/>
            <w:vAlign w:val="center"/>
          </w:tcPr>
          <w:p w14:paraId="552087F6" w14:textId="4749416D" w:rsidR="0086294C" w:rsidRDefault="0086294C" w:rsidP="00EB4D38">
            <w:pPr>
              <w:jc w:val="center"/>
            </w:pPr>
            <w:r>
              <w:rPr>
                <w:rFonts w:hint="eastAsia"/>
              </w:rPr>
              <w:t>机器人运动学Ⅰ</w:t>
            </w:r>
          </w:p>
        </w:tc>
        <w:tc>
          <w:tcPr>
            <w:tcW w:w="3686" w:type="dxa"/>
            <w:vAlign w:val="center"/>
          </w:tcPr>
          <w:p w14:paraId="5C0CBF0F" w14:textId="77777777" w:rsidR="0086294C" w:rsidRDefault="0086294C" w:rsidP="00EB4D38">
            <w:pPr>
              <w:jc w:val="center"/>
            </w:pPr>
            <w:r>
              <w:rPr>
                <w:rFonts w:hint="eastAsia"/>
              </w:rPr>
              <w:t>二维空间位姿描述</w:t>
            </w:r>
          </w:p>
        </w:tc>
        <w:tc>
          <w:tcPr>
            <w:tcW w:w="2772" w:type="dxa"/>
            <w:vAlign w:val="center"/>
          </w:tcPr>
          <w:p w14:paraId="700A825B" w14:textId="77777777" w:rsidR="0086294C" w:rsidRDefault="0086294C" w:rsidP="00EB4D38"/>
        </w:tc>
      </w:tr>
      <w:tr w:rsidR="0086294C" w14:paraId="7A4AD922" w14:textId="77777777" w:rsidTr="008B5956">
        <w:trPr>
          <w:trHeight w:hRule="exact" w:val="567"/>
          <w:jc w:val="center"/>
        </w:trPr>
        <w:tc>
          <w:tcPr>
            <w:tcW w:w="1838" w:type="dxa"/>
            <w:vMerge/>
          </w:tcPr>
          <w:p w14:paraId="1D504632" w14:textId="77777777" w:rsidR="0086294C" w:rsidRDefault="0086294C" w:rsidP="00EB4D38">
            <w:pPr>
              <w:jc w:val="center"/>
            </w:pPr>
          </w:p>
        </w:tc>
        <w:tc>
          <w:tcPr>
            <w:tcW w:w="3686" w:type="dxa"/>
            <w:vMerge w:val="restart"/>
            <w:vAlign w:val="center"/>
          </w:tcPr>
          <w:p w14:paraId="2BA1B957" w14:textId="77777777" w:rsidR="0086294C" w:rsidRDefault="0086294C" w:rsidP="00EB4D38">
            <w:pPr>
              <w:jc w:val="center"/>
            </w:pPr>
            <w:r>
              <w:rPr>
                <w:rFonts w:asciiTheme="minorEastAsia" w:hAnsiTheme="minorEastAsia" w:hint="eastAsia"/>
              </w:rPr>
              <w:t>▲</w:t>
            </w:r>
            <w:r>
              <w:rPr>
                <w:rFonts w:hint="eastAsia"/>
              </w:rPr>
              <w:t>三维空间位姿描述（齐次变换矩阵）</w:t>
            </w:r>
          </w:p>
        </w:tc>
        <w:tc>
          <w:tcPr>
            <w:tcW w:w="2772" w:type="dxa"/>
            <w:vAlign w:val="center"/>
          </w:tcPr>
          <w:p w14:paraId="76501BE3" w14:textId="77777777" w:rsidR="0086294C" w:rsidRDefault="0086294C" w:rsidP="00EB4D38">
            <w:pPr>
              <w:jc w:val="center"/>
            </w:pPr>
            <w:r>
              <w:rPr>
                <w:rFonts w:hint="eastAsia"/>
              </w:rPr>
              <w:t>齐次变换矩阵的运算</w:t>
            </w:r>
          </w:p>
        </w:tc>
      </w:tr>
      <w:tr w:rsidR="0086294C" w14:paraId="3798BE22" w14:textId="77777777" w:rsidTr="008B5956">
        <w:trPr>
          <w:trHeight w:hRule="exact" w:val="567"/>
          <w:jc w:val="center"/>
        </w:trPr>
        <w:tc>
          <w:tcPr>
            <w:tcW w:w="1838" w:type="dxa"/>
            <w:vMerge/>
          </w:tcPr>
          <w:p w14:paraId="2478EF5B" w14:textId="77777777" w:rsidR="0086294C" w:rsidRDefault="0086294C" w:rsidP="00EB4D38">
            <w:pPr>
              <w:jc w:val="center"/>
            </w:pPr>
          </w:p>
        </w:tc>
        <w:tc>
          <w:tcPr>
            <w:tcW w:w="3686" w:type="dxa"/>
            <w:vMerge/>
            <w:vAlign w:val="center"/>
          </w:tcPr>
          <w:p w14:paraId="4E832F3A" w14:textId="77777777" w:rsidR="0086294C" w:rsidRDefault="0086294C" w:rsidP="00EB4D38">
            <w:pPr>
              <w:jc w:val="center"/>
            </w:pPr>
          </w:p>
        </w:tc>
        <w:tc>
          <w:tcPr>
            <w:tcW w:w="2772" w:type="dxa"/>
            <w:vAlign w:val="center"/>
          </w:tcPr>
          <w:p w14:paraId="19B7B49E" w14:textId="77777777" w:rsidR="0086294C" w:rsidRDefault="0086294C" w:rsidP="00EB4D38">
            <w:pPr>
              <w:jc w:val="center"/>
            </w:pPr>
            <w:r>
              <w:rPr>
                <w:rFonts w:hint="eastAsia"/>
              </w:rPr>
              <w:t>欧拉角和R</w:t>
            </w:r>
            <w:r>
              <w:t>PY</w:t>
            </w:r>
            <w:r>
              <w:rPr>
                <w:rFonts w:hint="eastAsia"/>
              </w:rPr>
              <w:t>角（姿态）</w:t>
            </w:r>
          </w:p>
        </w:tc>
      </w:tr>
      <w:tr w:rsidR="0086294C" w14:paraId="32BA523C" w14:textId="77777777" w:rsidTr="008B5956">
        <w:trPr>
          <w:trHeight w:hRule="exact" w:val="567"/>
          <w:jc w:val="center"/>
        </w:trPr>
        <w:tc>
          <w:tcPr>
            <w:tcW w:w="1838" w:type="dxa"/>
            <w:vMerge/>
          </w:tcPr>
          <w:p w14:paraId="79C2E2AF" w14:textId="77777777" w:rsidR="0086294C" w:rsidRDefault="0086294C" w:rsidP="00EB4D38">
            <w:pPr>
              <w:jc w:val="center"/>
            </w:pPr>
          </w:p>
        </w:tc>
        <w:tc>
          <w:tcPr>
            <w:tcW w:w="3686" w:type="dxa"/>
            <w:vMerge w:val="restart"/>
            <w:vAlign w:val="center"/>
          </w:tcPr>
          <w:p w14:paraId="447F4697" w14:textId="77777777" w:rsidR="0086294C" w:rsidRDefault="0086294C" w:rsidP="00EB4D38">
            <w:pPr>
              <w:jc w:val="center"/>
            </w:pPr>
            <w:r>
              <w:rPr>
                <w:rFonts w:hint="eastAsia"/>
              </w:rPr>
              <w:t>刚体速度描述</w:t>
            </w:r>
          </w:p>
        </w:tc>
        <w:tc>
          <w:tcPr>
            <w:tcW w:w="2772" w:type="dxa"/>
            <w:vAlign w:val="center"/>
          </w:tcPr>
          <w:p w14:paraId="61C3E1CD" w14:textId="77777777" w:rsidR="0086294C" w:rsidRDefault="0086294C" w:rsidP="00EB4D38">
            <w:pPr>
              <w:jc w:val="center"/>
            </w:pPr>
            <w:r>
              <w:rPr>
                <w:rFonts w:hint="eastAsia"/>
              </w:rPr>
              <w:t>微分转动和转动速度</w:t>
            </w:r>
          </w:p>
        </w:tc>
      </w:tr>
      <w:tr w:rsidR="0086294C" w14:paraId="14D90E67" w14:textId="77777777" w:rsidTr="008B5956">
        <w:trPr>
          <w:trHeight w:hRule="exact" w:val="567"/>
          <w:jc w:val="center"/>
        </w:trPr>
        <w:tc>
          <w:tcPr>
            <w:tcW w:w="1838" w:type="dxa"/>
            <w:vMerge/>
          </w:tcPr>
          <w:p w14:paraId="30F19CB1" w14:textId="77777777" w:rsidR="0086294C" w:rsidRDefault="0086294C" w:rsidP="00EB4D38">
            <w:pPr>
              <w:jc w:val="center"/>
            </w:pPr>
          </w:p>
        </w:tc>
        <w:tc>
          <w:tcPr>
            <w:tcW w:w="3686" w:type="dxa"/>
            <w:vMerge/>
            <w:vAlign w:val="center"/>
          </w:tcPr>
          <w:p w14:paraId="4015046C" w14:textId="77777777" w:rsidR="0086294C" w:rsidRDefault="0086294C" w:rsidP="00EB4D38">
            <w:pPr>
              <w:jc w:val="center"/>
            </w:pPr>
          </w:p>
        </w:tc>
        <w:tc>
          <w:tcPr>
            <w:tcW w:w="2772" w:type="dxa"/>
            <w:vAlign w:val="center"/>
          </w:tcPr>
          <w:p w14:paraId="01578013" w14:textId="77777777" w:rsidR="0086294C" w:rsidRDefault="0086294C" w:rsidP="00EB4D38">
            <w:pPr>
              <w:jc w:val="center"/>
            </w:pPr>
            <w:r>
              <w:rPr>
                <w:rFonts w:hint="eastAsia"/>
              </w:rPr>
              <w:t>微分运动和运动旋量</w:t>
            </w:r>
          </w:p>
        </w:tc>
      </w:tr>
      <w:tr w:rsidR="0086294C" w14:paraId="20503623" w14:textId="77777777" w:rsidTr="008B5956">
        <w:trPr>
          <w:trHeight w:hRule="exact" w:val="567"/>
          <w:jc w:val="center"/>
        </w:trPr>
        <w:tc>
          <w:tcPr>
            <w:tcW w:w="1838" w:type="dxa"/>
            <w:vMerge w:val="restart"/>
            <w:vAlign w:val="center"/>
          </w:tcPr>
          <w:p w14:paraId="660A536B" w14:textId="5BDDE8D9" w:rsidR="0086294C" w:rsidRDefault="0086294C" w:rsidP="00EB4D38">
            <w:pPr>
              <w:jc w:val="center"/>
            </w:pPr>
            <w:r>
              <w:rPr>
                <w:rFonts w:hint="eastAsia"/>
              </w:rPr>
              <w:t>机器人运动学Ⅱ</w:t>
            </w:r>
          </w:p>
        </w:tc>
        <w:tc>
          <w:tcPr>
            <w:tcW w:w="3686" w:type="dxa"/>
            <w:vMerge w:val="restart"/>
            <w:vAlign w:val="center"/>
          </w:tcPr>
          <w:p w14:paraId="352F1896" w14:textId="77777777" w:rsidR="0086294C" w:rsidRDefault="0086294C" w:rsidP="00EB4D38">
            <w:pPr>
              <w:jc w:val="center"/>
            </w:pPr>
            <w:r>
              <w:rPr>
                <w:rFonts w:hint="eastAsia"/>
              </w:rPr>
              <w:t>机械臂运动模型（D</w:t>
            </w:r>
            <w:r>
              <w:t>H</w:t>
            </w:r>
            <w:r>
              <w:rPr>
                <w:rFonts w:hint="eastAsia"/>
              </w:rPr>
              <w:t>法）</w:t>
            </w:r>
          </w:p>
        </w:tc>
        <w:tc>
          <w:tcPr>
            <w:tcW w:w="2772" w:type="dxa"/>
            <w:vAlign w:val="center"/>
          </w:tcPr>
          <w:p w14:paraId="6ACEF314" w14:textId="77777777" w:rsidR="0086294C" w:rsidRDefault="0086294C" w:rsidP="00EB4D38">
            <w:pPr>
              <w:jc w:val="center"/>
            </w:pPr>
            <w:r>
              <w:rPr>
                <w:rFonts w:asciiTheme="minorEastAsia" w:hAnsiTheme="minorEastAsia" w:hint="eastAsia"/>
              </w:rPr>
              <w:t>▲</w:t>
            </w:r>
            <w:r>
              <w:rPr>
                <w:rFonts w:hint="eastAsia"/>
              </w:rPr>
              <w:t>标准D</w:t>
            </w:r>
            <w:r>
              <w:t>H</w:t>
            </w:r>
            <w:r>
              <w:rPr>
                <w:rFonts w:hint="eastAsia"/>
              </w:rPr>
              <w:t>法</w:t>
            </w:r>
          </w:p>
        </w:tc>
      </w:tr>
      <w:tr w:rsidR="0086294C" w14:paraId="778D0880" w14:textId="77777777" w:rsidTr="008B5956">
        <w:trPr>
          <w:trHeight w:hRule="exact" w:val="567"/>
          <w:jc w:val="center"/>
        </w:trPr>
        <w:tc>
          <w:tcPr>
            <w:tcW w:w="1838" w:type="dxa"/>
            <w:vMerge/>
            <w:vAlign w:val="center"/>
          </w:tcPr>
          <w:p w14:paraId="40399789" w14:textId="77777777" w:rsidR="0086294C" w:rsidRDefault="0086294C" w:rsidP="00EB4D38">
            <w:pPr>
              <w:jc w:val="center"/>
            </w:pPr>
          </w:p>
        </w:tc>
        <w:tc>
          <w:tcPr>
            <w:tcW w:w="3686" w:type="dxa"/>
            <w:vMerge/>
            <w:vAlign w:val="center"/>
          </w:tcPr>
          <w:p w14:paraId="7C772CCC" w14:textId="77777777" w:rsidR="0086294C" w:rsidRDefault="0086294C" w:rsidP="00EB4D38">
            <w:pPr>
              <w:jc w:val="center"/>
            </w:pPr>
          </w:p>
        </w:tc>
        <w:tc>
          <w:tcPr>
            <w:tcW w:w="2772" w:type="dxa"/>
            <w:vAlign w:val="center"/>
          </w:tcPr>
          <w:p w14:paraId="02FE79A3" w14:textId="77777777" w:rsidR="0086294C" w:rsidRDefault="0086294C" w:rsidP="00EB4D38">
            <w:pPr>
              <w:jc w:val="center"/>
            </w:pPr>
            <w:r>
              <w:rPr>
                <w:rFonts w:hint="eastAsia"/>
              </w:rPr>
              <w:t>改进D</w:t>
            </w:r>
            <w:r>
              <w:t>H</w:t>
            </w:r>
            <w:r>
              <w:rPr>
                <w:rFonts w:hint="eastAsia"/>
              </w:rPr>
              <w:t>法</w:t>
            </w:r>
          </w:p>
        </w:tc>
      </w:tr>
      <w:tr w:rsidR="0086294C" w14:paraId="43037074" w14:textId="77777777" w:rsidTr="008B5956">
        <w:trPr>
          <w:trHeight w:hRule="exact" w:val="567"/>
          <w:jc w:val="center"/>
        </w:trPr>
        <w:tc>
          <w:tcPr>
            <w:tcW w:w="1838" w:type="dxa"/>
            <w:vMerge/>
          </w:tcPr>
          <w:p w14:paraId="788C0FBC" w14:textId="77777777" w:rsidR="0086294C" w:rsidRDefault="0086294C" w:rsidP="00EB4D38">
            <w:pPr>
              <w:jc w:val="center"/>
            </w:pPr>
          </w:p>
        </w:tc>
        <w:tc>
          <w:tcPr>
            <w:tcW w:w="3686" w:type="dxa"/>
            <w:vAlign w:val="center"/>
          </w:tcPr>
          <w:p w14:paraId="30448C2B" w14:textId="77777777" w:rsidR="0086294C" w:rsidRDefault="0086294C" w:rsidP="00EB4D38">
            <w:pPr>
              <w:jc w:val="center"/>
            </w:pPr>
            <w:r>
              <w:rPr>
                <w:rFonts w:asciiTheme="minorEastAsia" w:hAnsiTheme="minorEastAsia" w:hint="eastAsia"/>
              </w:rPr>
              <w:t>▲</w:t>
            </w:r>
            <w:r>
              <w:rPr>
                <w:rFonts w:hint="eastAsia"/>
              </w:rPr>
              <w:t>机械臂正运动学</w:t>
            </w:r>
          </w:p>
        </w:tc>
        <w:tc>
          <w:tcPr>
            <w:tcW w:w="2772" w:type="dxa"/>
            <w:vAlign w:val="center"/>
          </w:tcPr>
          <w:p w14:paraId="50C2249D" w14:textId="77777777" w:rsidR="0086294C" w:rsidRDefault="0086294C" w:rsidP="00EB4D38">
            <w:pPr>
              <w:jc w:val="center"/>
            </w:pPr>
          </w:p>
        </w:tc>
      </w:tr>
      <w:tr w:rsidR="0086294C" w14:paraId="3F20F68B" w14:textId="77777777" w:rsidTr="008B5956">
        <w:trPr>
          <w:trHeight w:hRule="exact" w:val="567"/>
          <w:jc w:val="center"/>
        </w:trPr>
        <w:tc>
          <w:tcPr>
            <w:tcW w:w="1838" w:type="dxa"/>
            <w:vMerge w:val="restart"/>
            <w:vAlign w:val="center"/>
          </w:tcPr>
          <w:p w14:paraId="75FDEEAD" w14:textId="34379A73" w:rsidR="0086294C" w:rsidRDefault="0086294C" w:rsidP="00EB4D38">
            <w:pPr>
              <w:jc w:val="center"/>
            </w:pPr>
            <w:r>
              <w:rPr>
                <w:rFonts w:hint="eastAsia"/>
              </w:rPr>
              <w:t>机器人运动学</w:t>
            </w: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p>
        </w:tc>
        <w:tc>
          <w:tcPr>
            <w:tcW w:w="3686" w:type="dxa"/>
            <w:vMerge w:val="restart"/>
            <w:vAlign w:val="center"/>
          </w:tcPr>
          <w:p w14:paraId="29BA4934" w14:textId="77777777" w:rsidR="0086294C" w:rsidRDefault="0086294C" w:rsidP="00EB4D38">
            <w:pPr>
              <w:jc w:val="center"/>
            </w:pPr>
            <w:r>
              <w:rPr>
                <w:rFonts w:hint="eastAsia"/>
              </w:rPr>
              <w:t>微分运动</w:t>
            </w:r>
          </w:p>
        </w:tc>
        <w:tc>
          <w:tcPr>
            <w:tcW w:w="2772" w:type="dxa"/>
            <w:vAlign w:val="center"/>
          </w:tcPr>
          <w:p w14:paraId="6A970829" w14:textId="047C92DC" w:rsidR="0086294C" w:rsidRDefault="00B60AB8" w:rsidP="00EB4D38">
            <w:pPr>
              <w:jc w:val="center"/>
            </w:pPr>
            <w:r>
              <w:rPr>
                <w:rFonts w:hint="eastAsia"/>
              </w:rPr>
              <w:t>正向逆向</w:t>
            </w:r>
            <w:r w:rsidR="0086294C">
              <w:rPr>
                <w:rFonts w:hint="eastAsia"/>
              </w:rPr>
              <w:t>微分运动</w:t>
            </w:r>
          </w:p>
        </w:tc>
      </w:tr>
      <w:tr w:rsidR="0086294C" w14:paraId="3317D50B" w14:textId="77777777" w:rsidTr="008B5956">
        <w:trPr>
          <w:trHeight w:hRule="exact" w:val="567"/>
          <w:jc w:val="center"/>
        </w:trPr>
        <w:tc>
          <w:tcPr>
            <w:tcW w:w="1838" w:type="dxa"/>
            <w:vMerge/>
            <w:vAlign w:val="center"/>
          </w:tcPr>
          <w:p w14:paraId="6E9F10AE" w14:textId="77777777" w:rsidR="0086294C" w:rsidRDefault="0086294C" w:rsidP="00EB4D38">
            <w:pPr>
              <w:jc w:val="center"/>
            </w:pPr>
          </w:p>
        </w:tc>
        <w:tc>
          <w:tcPr>
            <w:tcW w:w="3686" w:type="dxa"/>
            <w:vMerge/>
            <w:vAlign w:val="center"/>
          </w:tcPr>
          <w:p w14:paraId="674FC969" w14:textId="77777777" w:rsidR="0086294C" w:rsidRDefault="0086294C" w:rsidP="00EB4D38">
            <w:pPr>
              <w:jc w:val="center"/>
            </w:pPr>
          </w:p>
        </w:tc>
        <w:tc>
          <w:tcPr>
            <w:tcW w:w="2772" w:type="dxa"/>
            <w:vAlign w:val="center"/>
          </w:tcPr>
          <w:p w14:paraId="7AEEB80D" w14:textId="44AB3F84" w:rsidR="0086294C" w:rsidRDefault="0086294C" w:rsidP="00EB4D38">
            <w:pPr>
              <w:jc w:val="center"/>
            </w:pPr>
            <w:r>
              <w:rPr>
                <w:rFonts w:asciiTheme="minorEastAsia" w:hAnsiTheme="minorEastAsia" w:hint="eastAsia"/>
              </w:rPr>
              <w:t>▲</w:t>
            </w:r>
            <w:r w:rsidR="002223EA">
              <w:rPr>
                <w:rFonts w:asciiTheme="minorEastAsia" w:hAnsiTheme="minorEastAsia" w:hint="eastAsia"/>
              </w:rPr>
              <w:t>机械臂</w:t>
            </w:r>
            <w:r>
              <w:rPr>
                <w:rFonts w:hint="eastAsia"/>
              </w:rPr>
              <w:t>雅可比矩阵</w:t>
            </w:r>
          </w:p>
        </w:tc>
      </w:tr>
      <w:tr w:rsidR="0086294C" w14:paraId="7AF08867" w14:textId="77777777" w:rsidTr="008B5956">
        <w:trPr>
          <w:trHeight w:hRule="exact" w:val="567"/>
          <w:jc w:val="center"/>
        </w:trPr>
        <w:tc>
          <w:tcPr>
            <w:tcW w:w="1838" w:type="dxa"/>
            <w:vMerge/>
            <w:vAlign w:val="center"/>
          </w:tcPr>
          <w:p w14:paraId="3454C676" w14:textId="77777777" w:rsidR="0086294C" w:rsidRDefault="0086294C" w:rsidP="00EB4D38">
            <w:pPr>
              <w:jc w:val="center"/>
            </w:pPr>
          </w:p>
        </w:tc>
        <w:tc>
          <w:tcPr>
            <w:tcW w:w="3686" w:type="dxa"/>
            <w:vMerge w:val="restart"/>
            <w:vAlign w:val="center"/>
          </w:tcPr>
          <w:p w14:paraId="334E70F0" w14:textId="77777777" w:rsidR="0086294C" w:rsidRDefault="0086294C" w:rsidP="00EB4D38">
            <w:pPr>
              <w:jc w:val="center"/>
            </w:pPr>
            <w:r>
              <w:rPr>
                <w:rFonts w:asciiTheme="minorEastAsia" w:hAnsiTheme="minorEastAsia" w:hint="eastAsia"/>
              </w:rPr>
              <w:t>▲</w:t>
            </w:r>
            <w:r>
              <w:rPr>
                <w:rFonts w:hint="eastAsia"/>
              </w:rPr>
              <w:t>机械臂的运动学逆解</w:t>
            </w:r>
          </w:p>
        </w:tc>
        <w:tc>
          <w:tcPr>
            <w:tcW w:w="2772" w:type="dxa"/>
            <w:vAlign w:val="center"/>
          </w:tcPr>
          <w:p w14:paraId="634F7962" w14:textId="77777777" w:rsidR="0086294C" w:rsidRDefault="0086294C" w:rsidP="00EB4D38">
            <w:pPr>
              <w:jc w:val="center"/>
            </w:pPr>
            <w:r>
              <w:rPr>
                <w:rFonts w:asciiTheme="minorEastAsia" w:hAnsiTheme="minorEastAsia" w:hint="eastAsia"/>
              </w:rPr>
              <w:t>▲</w:t>
            </w:r>
            <w:r>
              <w:rPr>
                <w:rFonts w:hint="eastAsia"/>
              </w:rPr>
              <w:t>数值解法（迭代法）</w:t>
            </w:r>
          </w:p>
        </w:tc>
      </w:tr>
      <w:tr w:rsidR="0086294C" w14:paraId="40042DCA" w14:textId="77777777" w:rsidTr="008B5956">
        <w:trPr>
          <w:trHeight w:hRule="exact" w:val="567"/>
          <w:jc w:val="center"/>
        </w:trPr>
        <w:tc>
          <w:tcPr>
            <w:tcW w:w="1838" w:type="dxa"/>
            <w:vMerge/>
            <w:vAlign w:val="center"/>
          </w:tcPr>
          <w:p w14:paraId="78ADD585" w14:textId="77777777" w:rsidR="0086294C" w:rsidRDefault="0086294C" w:rsidP="00EB4D38">
            <w:pPr>
              <w:jc w:val="center"/>
            </w:pPr>
          </w:p>
        </w:tc>
        <w:tc>
          <w:tcPr>
            <w:tcW w:w="3686" w:type="dxa"/>
            <w:vMerge/>
            <w:vAlign w:val="center"/>
          </w:tcPr>
          <w:p w14:paraId="3FE54421" w14:textId="77777777" w:rsidR="0086294C" w:rsidRDefault="0086294C" w:rsidP="00EB4D38">
            <w:pPr>
              <w:jc w:val="center"/>
            </w:pPr>
          </w:p>
        </w:tc>
        <w:tc>
          <w:tcPr>
            <w:tcW w:w="2772" w:type="dxa"/>
            <w:vAlign w:val="center"/>
          </w:tcPr>
          <w:p w14:paraId="597386B8" w14:textId="77777777" w:rsidR="0086294C" w:rsidRDefault="0086294C" w:rsidP="00EB4D38">
            <w:pPr>
              <w:jc w:val="center"/>
            </w:pPr>
            <w:r>
              <w:rPr>
                <w:rFonts w:hint="eastAsia"/>
              </w:rPr>
              <w:t>解析解法</w:t>
            </w:r>
          </w:p>
        </w:tc>
      </w:tr>
      <w:tr w:rsidR="0086294C" w14:paraId="3A0107AA" w14:textId="77777777" w:rsidTr="008B5956">
        <w:trPr>
          <w:trHeight w:hRule="exact" w:val="567"/>
          <w:jc w:val="center"/>
        </w:trPr>
        <w:tc>
          <w:tcPr>
            <w:tcW w:w="1838" w:type="dxa"/>
            <w:vMerge/>
            <w:vAlign w:val="center"/>
          </w:tcPr>
          <w:p w14:paraId="7B5D7C44" w14:textId="77777777" w:rsidR="0086294C" w:rsidRDefault="0086294C" w:rsidP="00EB4D38">
            <w:pPr>
              <w:jc w:val="center"/>
            </w:pPr>
          </w:p>
        </w:tc>
        <w:tc>
          <w:tcPr>
            <w:tcW w:w="3686" w:type="dxa"/>
            <w:vMerge/>
            <w:vAlign w:val="center"/>
          </w:tcPr>
          <w:p w14:paraId="4C752D65" w14:textId="77777777" w:rsidR="0086294C" w:rsidRDefault="0086294C" w:rsidP="00EB4D38">
            <w:pPr>
              <w:jc w:val="center"/>
            </w:pPr>
          </w:p>
        </w:tc>
        <w:tc>
          <w:tcPr>
            <w:tcW w:w="2772" w:type="dxa"/>
            <w:vAlign w:val="center"/>
          </w:tcPr>
          <w:p w14:paraId="465B5CB9" w14:textId="77777777" w:rsidR="0086294C" w:rsidRDefault="0086294C" w:rsidP="00EB4D38">
            <w:pPr>
              <w:jc w:val="center"/>
            </w:pPr>
            <w:r>
              <w:rPr>
                <w:rFonts w:hint="eastAsia"/>
              </w:rPr>
              <w:t>其他解法</w:t>
            </w:r>
          </w:p>
        </w:tc>
      </w:tr>
      <w:tr w:rsidR="008B5956" w14:paraId="1A0F51CB" w14:textId="77777777" w:rsidTr="008B5956">
        <w:trPr>
          <w:trHeight w:hRule="exact" w:val="567"/>
          <w:jc w:val="center"/>
        </w:trPr>
        <w:tc>
          <w:tcPr>
            <w:tcW w:w="1838" w:type="dxa"/>
            <w:vMerge w:val="restart"/>
            <w:vAlign w:val="center"/>
          </w:tcPr>
          <w:p w14:paraId="1C070C9F" w14:textId="622908C7" w:rsidR="008B5956" w:rsidRDefault="008B5956" w:rsidP="00EB4D38">
            <w:pPr>
              <w:jc w:val="center"/>
            </w:pPr>
            <w:r>
              <w:rPr>
                <w:rFonts w:hint="eastAsia"/>
              </w:rPr>
              <w:t>轨迹生成</w:t>
            </w:r>
          </w:p>
        </w:tc>
        <w:tc>
          <w:tcPr>
            <w:tcW w:w="3686" w:type="dxa"/>
            <w:vAlign w:val="center"/>
          </w:tcPr>
          <w:p w14:paraId="557BED94" w14:textId="77777777" w:rsidR="008B5956" w:rsidRPr="005F70AF" w:rsidRDefault="008B5956" w:rsidP="00EB4D38">
            <w:pPr>
              <w:jc w:val="center"/>
            </w:pPr>
            <w:r>
              <w:rPr>
                <w:rFonts w:hint="eastAsia"/>
              </w:rPr>
              <w:t>关节空间的插值</w:t>
            </w:r>
          </w:p>
        </w:tc>
        <w:tc>
          <w:tcPr>
            <w:tcW w:w="2772" w:type="dxa"/>
            <w:vAlign w:val="center"/>
          </w:tcPr>
          <w:p w14:paraId="0E56267D" w14:textId="77777777" w:rsidR="008B5956" w:rsidRDefault="008B5956" w:rsidP="00EB4D38">
            <w:pPr>
              <w:jc w:val="center"/>
            </w:pPr>
            <w:r>
              <w:rPr>
                <w:rFonts w:asciiTheme="minorEastAsia" w:hAnsiTheme="minorEastAsia" w:hint="eastAsia"/>
              </w:rPr>
              <w:t>▲</w:t>
            </w:r>
            <w:r>
              <w:rPr>
                <w:rFonts w:hint="eastAsia"/>
              </w:rPr>
              <w:t>高次多项式插值</w:t>
            </w:r>
          </w:p>
        </w:tc>
      </w:tr>
      <w:tr w:rsidR="008B5956" w14:paraId="176F10FA" w14:textId="77777777" w:rsidTr="00271E35">
        <w:trPr>
          <w:trHeight w:hRule="exact" w:val="567"/>
          <w:jc w:val="center"/>
        </w:trPr>
        <w:tc>
          <w:tcPr>
            <w:tcW w:w="1838" w:type="dxa"/>
            <w:vMerge/>
          </w:tcPr>
          <w:p w14:paraId="58C19E0E" w14:textId="77777777" w:rsidR="008B5956" w:rsidRDefault="008B5956" w:rsidP="00EB4D38">
            <w:pPr>
              <w:jc w:val="center"/>
            </w:pPr>
          </w:p>
        </w:tc>
        <w:tc>
          <w:tcPr>
            <w:tcW w:w="3686" w:type="dxa"/>
            <w:vAlign w:val="center"/>
          </w:tcPr>
          <w:p w14:paraId="16D9599A" w14:textId="77777777" w:rsidR="008B5956" w:rsidRPr="005F70AF" w:rsidRDefault="008B5956" w:rsidP="00EB4D38">
            <w:pPr>
              <w:jc w:val="center"/>
            </w:pPr>
            <w:r>
              <w:rPr>
                <w:rFonts w:hint="eastAsia"/>
              </w:rPr>
              <w:t>笛卡尔空间的轨迹规划</w:t>
            </w:r>
          </w:p>
        </w:tc>
        <w:tc>
          <w:tcPr>
            <w:tcW w:w="2772" w:type="dxa"/>
            <w:vAlign w:val="center"/>
          </w:tcPr>
          <w:p w14:paraId="2B4F2C9B" w14:textId="77777777" w:rsidR="008B5956" w:rsidRDefault="008B5956" w:rsidP="00EB4D38">
            <w:pPr>
              <w:jc w:val="center"/>
            </w:pPr>
          </w:p>
        </w:tc>
      </w:tr>
    </w:tbl>
    <w:p w14:paraId="347556CB" w14:textId="1283D526" w:rsidR="00271E35" w:rsidRDefault="00271E35" w:rsidP="0086294C">
      <w:pPr>
        <w:pStyle w:val="--f"/>
      </w:pPr>
    </w:p>
    <w:p w14:paraId="4CF60AA0" w14:textId="5FB1D0D6" w:rsidR="00E91996" w:rsidRPr="00791D99" w:rsidRDefault="00271E35" w:rsidP="00EC563D">
      <w:pPr>
        <w:pStyle w:val="--a"/>
        <w:spacing w:before="156" w:after="156"/>
      </w:pPr>
      <w:r>
        <w:br w:type="page"/>
      </w:r>
      <w:r w:rsidR="00EC563D">
        <w:rPr>
          <w:rFonts w:hint="eastAsia"/>
        </w:rPr>
        <w:lastRenderedPageBreak/>
        <w:t>1.2</w:t>
      </w:r>
      <w:r w:rsidR="00EF03EA">
        <w:t xml:space="preserve"> </w:t>
      </w:r>
      <w:r w:rsidR="00E91996" w:rsidRPr="00791D99">
        <w:rPr>
          <w:rFonts w:hint="eastAsia"/>
        </w:rPr>
        <w:t>参考</w:t>
      </w:r>
      <w:r w:rsidR="00F90A24" w:rsidRPr="00791D99">
        <w:rPr>
          <w:rFonts w:hint="eastAsia"/>
        </w:rPr>
        <w:t>书籍</w:t>
      </w:r>
      <w:r w:rsidR="00E91996" w:rsidRPr="00791D99">
        <w:rPr>
          <w:rFonts w:hint="eastAsia"/>
        </w:rPr>
        <w:t>：</w:t>
      </w:r>
    </w:p>
    <w:p w14:paraId="16027584" w14:textId="77777777" w:rsidR="00E91996" w:rsidRDefault="00E91996" w:rsidP="00E91996"/>
    <w:p w14:paraId="7763172D" w14:textId="77777777" w:rsidR="00E91996" w:rsidRPr="00593E64" w:rsidRDefault="00E91996" w:rsidP="00E91996">
      <w:pPr>
        <w:pStyle w:val="af4"/>
        <w:numPr>
          <w:ilvl w:val="0"/>
          <w:numId w:val="10"/>
        </w:numPr>
        <w:ind w:firstLineChars="0"/>
        <w:rPr>
          <w:szCs w:val="21"/>
        </w:rPr>
      </w:pPr>
      <w:r w:rsidRPr="00593E64">
        <w:rPr>
          <w:rFonts w:asciiTheme="minorEastAsia" w:hAnsiTheme="minorEastAsia" w:hint="eastAsia"/>
          <w:szCs w:val="21"/>
        </w:rPr>
        <w:t>推荐指数★★★★：《</w:t>
      </w:r>
      <w:r w:rsidRPr="00593E64">
        <w:rPr>
          <w:rFonts w:asciiTheme="minorEastAsia" w:hAnsiTheme="minorEastAsia" w:hint="eastAsia"/>
          <w:color w:val="FF0000"/>
          <w:szCs w:val="21"/>
        </w:rPr>
        <w:t>机器人学、机器视觉与控制——</w:t>
      </w:r>
      <w:r w:rsidRPr="00593E64">
        <w:rPr>
          <w:rFonts w:asciiTheme="minorEastAsia" w:hAnsiTheme="minorEastAsia"/>
          <w:color w:val="FF0000"/>
          <w:szCs w:val="21"/>
        </w:rPr>
        <w:t>MATLAB</w:t>
      </w:r>
      <w:r w:rsidRPr="00593E64">
        <w:rPr>
          <w:rFonts w:asciiTheme="minorEastAsia" w:hAnsiTheme="minorEastAsia" w:hint="eastAsia"/>
          <w:color w:val="FF0000"/>
          <w:szCs w:val="21"/>
        </w:rPr>
        <w:t>算法基础</w:t>
      </w:r>
      <w:r w:rsidRPr="00593E64">
        <w:rPr>
          <w:rFonts w:asciiTheme="minorEastAsia" w:hAnsiTheme="minorEastAsia" w:hint="eastAsia"/>
          <w:szCs w:val="21"/>
        </w:rPr>
        <w:t>》</w:t>
      </w:r>
      <w:r w:rsidRPr="00593E64">
        <w:rPr>
          <w:rFonts w:asciiTheme="minorEastAsia" w:hAnsiTheme="minorEastAsia"/>
          <w:szCs w:val="21"/>
        </w:rPr>
        <w:t>.Peter Corke</w:t>
      </w:r>
      <w:r w:rsidRPr="00593E64">
        <w:rPr>
          <w:rFonts w:asciiTheme="minorEastAsia" w:hAnsiTheme="minorEastAsia" w:hint="eastAsia"/>
          <w:szCs w:val="21"/>
        </w:rPr>
        <w:t>著（有电子版）</w:t>
      </w:r>
    </w:p>
    <w:p w14:paraId="2F7D0B77" w14:textId="77777777" w:rsidR="00E91996" w:rsidRPr="00593E64" w:rsidRDefault="00E91996" w:rsidP="00E91996">
      <w:pPr>
        <w:pStyle w:val="af4"/>
        <w:ind w:left="420" w:firstLineChars="0" w:firstLine="0"/>
        <w:jc w:val="left"/>
        <w:rPr>
          <w:szCs w:val="21"/>
        </w:rPr>
      </w:pPr>
      <w:r w:rsidRPr="00593E64">
        <w:rPr>
          <w:rFonts w:asciiTheme="minorEastAsia" w:hAnsiTheme="minorEastAsia" w:hint="eastAsia"/>
          <w:szCs w:val="21"/>
        </w:rPr>
        <w:t>上述书籍网站可下载配套机器人工具箱，特点：实践性强，理论性弱</w:t>
      </w:r>
      <w:hyperlink r:id="rId8" w:history="1">
        <w:r w:rsidRPr="00593E64">
          <w:rPr>
            <w:rStyle w:val="a8"/>
            <w:szCs w:val="21"/>
          </w:rPr>
          <w:t>http://petercorke.com/wordpress/toolboxes/robotics-toolbox</w:t>
        </w:r>
      </w:hyperlink>
    </w:p>
    <w:p w14:paraId="6B2DA048" w14:textId="03590069" w:rsidR="00E91996" w:rsidRPr="00593E64" w:rsidRDefault="00E91996" w:rsidP="00E91996">
      <w:pPr>
        <w:pStyle w:val="af4"/>
        <w:ind w:left="420" w:firstLineChars="0" w:firstLine="0"/>
        <w:jc w:val="left"/>
        <w:rPr>
          <w:szCs w:val="21"/>
        </w:rPr>
      </w:pPr>
      <w:r w:rsidRPr="00593E64">
        <w:rPr>
          <w:rFonts w:hint="eastAsia"/>
          <w:szCs w:val="21"/>
        </w:rPr>
        <w:t>工具箱有A</w:t>
      </w:r>
      <w:r w:rsidRPr="00593E64">
        <w:rPr>
          <w:szCs w:val="21"/>
        </w:rPr>
        <w:t>PI</w:t>
      </w:r>
      <w:r w:rsidRPr="00593E64">
        <w:rPr>
          <w:rFonts w:hint="eastAsia"/>
          <w:szCs w:val="21"/>
        </w:rPr>
        <w:t>接口的文档，应有尽有</w:t>
      </w:r>
    </w:p>
    <w:p w14:paraId="506AD202" w14:textId="77777777" w:rsidR="00E91996" w:rsidRPr="00593E64" w:rsidRDefault="00E91996" w:rsidP="00E91996">
      <w:pPr>
        <w:pStyle w:val="af4"/>
        <w:ind w:left="420" w:firstLineChars="0" w:firstLine="0"/>
        <w:jc w:val="left"/>
        <w:rPr>
          <w:szCs w:val="21"/>
        </w:rPr>
      </w:pPr>
    </w:p>
    <w:p w14:paraId="2D076747" w14:textId="77777777" w:rsidR="00E91996" w:rsidRPr="00593E64" w:rsidRDefault="00E91996" w:rsidP="00E91996">
      <w:pPr>
        <w:pStyle w:val="af4"/>
        <w:numPr>
          <w:ilvl w:val="0"/>
          <w:numId w:val="10"/>
        </w:numPr>
        <w:ind w:firstLineChars="0"/>
        <w:jc w:val="left"/>
        <w:rPr>
          <w:szCs w:val="21"/>
        </w:rPr>
      </w:pPr>
      <w:r w:rsidRPr="00593E64">
        <w:rPr>
          <w:rFonts w:asciiTheme="minorEastAsia" w:hAnsiTheme="minorEastAsia" w:hint="eastAsia"/>
          <w:szCs w:val="21"/>
        </w:rPr>
        <w:t>推荐指数★★★：《</w:t>
      </w:r>
      <w:r w:rsidRPr="00593E64">
        <w:rPr>
          <w:rFonts w:asciiTheme="minorEastAsia" w:hAnsiTheme="minorEastAsia" w:hint="eastAsia"/>
          <w:color w:val="FF0000"/>
          <w:szCs w:val="21"/>
        </w:rPr>
        <w:t>机器人学——建模、控制与视觉</w:t>
      </w:r>
      <w:r w:rsidRPr="00593E64">
        <w:rPr>
          <w:rFonts w:asciiTheme="minorEastAsia" w:hAnsiTheme="minorEastAsia" w:hint="eastAsia"/>
          <w:szCs w:val="21"/>
        </w:rPr>
        <w:t>》 熊有伦等著，华中科技大学出版社</w:t>
      </w:r>
    </w:p>
    <w:p w14:paraId="1011CC63" w14:textId="77777777" w:rsidR="00E91996" w:rsidRPr="00593E64" w:rsidRDefault="00E91996" w:rsidP="00962080">
      <w:pPr>
        <w:pStyle w:val="af4"/>
        <w:ind w:left="420" w:firstLineChars="0" w:firstLine="0"/>
        <w:jc w:val="left"/>
        <w:rPr>
          <w:szCs w:val="21"/>
        </w:rPr>
      </w:pPr>
      <w:r w:rsidRPr="00593E64">
        <w:rPr>
          <w:rFonts w:hint="eastAsia"/>
          <w:szCs w:val="21"/>
        </w:rPr>
        <w:t>国内机器人领域院士团队编写，2018年8月第一版；特点：理论性强</w:t>
      </w:r>
    </w:p>
    <w:p w14:paraId="15DAB148" w14:textId="77777777" w:rsidR="00E91996" w:rsidRPr="00593E64" w:rsidRDefault="00E91996" w:rsidP="00E91996">
      <w:pPr>
        <w:pStyle w:val="af4"/>
        <w:ind w:left="420" w:firstLineChars="0" w:firstLine="0"/>
        <w:jc w:val="left"/>
        <w:rPr>
          <w:szCs w:val="21"/>
        </w:rPr>
      </w:pPr>
    </w:p>
    <w:p w14:paraId="01CFDD4B" w14:textId="7274CBC7" w:rsidR="00E91996" w:rsidRPr="00593E64" w:rsidRDefault="00E91996" w:rsidP="00E91996">
      <w:pPr>
        <w:pStyle w:val="af4"/>
        <w:numPr>
          <w:ilvl w:val="0"/>
          <w:numId w:val="10"/>
        </w:numPr>
        <w:ind w:firstLineChars="0"/>
        <w:rPr>
          <w:szCs w:val="21"/>
        </w:rPr>
      </w:pPr>
      <w:r w:rsidRPr="00593E64">
        <w:rPr>
          <w:rFonts w:asciiTheme="minorEastAsia" w:hAnsiTheme="minorEastAsia" w:hint="eastAsia"/>
          <w:szCs w:val="21"/>
        </w:rPr>
        <w:t>推荐指数★★：</w:t>
      </w:r>
      <w:r w:rsidRPr="00593E64">
        <w:rPr>
          <w:szCs w:val="21"/>
        </w:rPr>
        <w:t>克莱格著，贠超等译，</w:t>
      </w:r>
      <w:r w:rsidR="00791D99" w:rsidRPr="00593E64">
        <w:rPr>
          <w:rFonts w:hint="eastAsia"/>
          <w:szCs w:val="21"/>
        </w:rPr>
        <w:t>《</w:t>
      </w:r>
      <w:r w:rsidRPr="00593E64">
        <w:rPr>
          <w:color w:val="FF0000"/>
          <w:szCs w:val="21"/>
        </w:rPr>
        <w:t>机器人学导论</w:t>
      </w:r>
      <w:r w:rsidRPr="0065630C">
        <w:rPr>
          <w:color w:val="FF0000"/>
          <w:szCs w:val="21"/>
        </w:rPr>
        <w:t>（第3版）</w:t>
      </w:r>
      <w:r w:rsidR="00791D99" w:rsidRPr="00593E64">
        <w:rPr>
          <w:rFonts w:hint="eastAsia"/>
          <w:szCs w:val="21"/>
        </w:rPr>
        <w:t>》</w:t>
      </w:r>
      <w:r w:rsidRPr="00593E64">
        <w:rPr>
          <w:szCs w:val="21"/>
        </w:rPr>
        <w:t>，机械工</w:t>
      </w:r>
      <w:r w:rsidRPr="00593E64">
        <w:rPr>
          <w:rFonts w:hint="eastAsia"/>
          <w:szCs w:val="21"/>
        </w:rPr>
        <w:t>业出版社，</w:t>
      </w:r>
      <w:r w:rsidRPr="00593E64">
        <w:rPr>
          <w:szCs w:val="21"/>
        </w:rPr>
        <w:t>2006</w:t>
      </w:r>
    </w:p>
    <w:p w14:paraId="4C83E4C5" w14:textId="051C1408" w:rsidR="00962080" w:rsidRPr="00593E64" w:rsidRDefault="00E91996" w:rsidP="00962080">
      <w:pPr>
        <w:pStyle w:val="af4"/>
        <w:ind w:left="420" w:firstLineChars="0" w:firstLine="0"/>
        <w:rPr>
          <w:szCs w:val="21"/>
        </w:rPr>
      </w:pPr>
      <w:r w:rsidRPr="00593E64">
        <w:rPr>
          <w:rFonts w:hint="eastAsia"/>
          <w:szCs w:val="21"/>
        </w:rPr>
        <w:t>国外机器人学导论书籍，一般讲的通俗易懂，语言是一大障碍。</w:t>
      </w:r>
    </w:p>
    <w:p w14:paraId="213932B4" w14:textId="1A9C2235" w:rsidR="00962080" w:rsidRPr="00593E64" w:rsidRDefault="00962080" w:rsidP="00962080"/>
    <w:p w14:paraId="39BA8685" w14:textId="19F23CCF" w:rsidR="00962080" w:rsidRPr="00593E64" w:rsidRDefault="00EC563D" w:rsidP="00EC563D">
      <w:pPr>
        <w:pStyle w:val="--a"/>
        <w:spacing w:before="156" w:after="156"/>
      </w:pPr>
      <w:r>
        <w:rPr>
          <w:rFonts w:hint="eastAsia"/>
        </w:rPr>
        <w:t>1.3</w:t>
      </w:r>
      <w:r>
        <w:t xml:space="preserve"> </w:t>
      </w:r>
      <w:r w:rsidR="00363CED" w:rsidRPr="00593E64">
        <w:rPr>
          <w:rFonts w:hint="eastAsia"/>
        </w:rPr>
        <w:t>仿真平台</w:t>
      </w:r>
      <w:r w:rsidR="00962080" w:rsidRPr="00593E64">
        <w:rPr>
          <w:rFonts w:hint="eastAsia"/>
        </w:rPr>
        <w:t>（软件）：</w:t>
      </w:r>
    </w:p>
    <w:p w14:paraId="75629F44" w14:textId="6384D9AE" w:rsidR="00962080" w:rsidRPr="00593E64" w:rsidRDefault="00962080" w:rsidP="00962080"/>
    <w:p w14:paraId="7A9FCA4A" w14:textId="05BA7A1F" w:rsidR="00962080" w:rsidRPr="00593E64" w:rsidRDefault="00962080" w:rsidP="00962080">
      <w:pPr>
        <w:pStyle w:val="af4"/>
        <w:numPr>
          <w:ilvl w:val="0"/>
          <w:numId w:val="11"/>
        </w:numPr>
        <w:ind w:firstLineChars="0"/>
        <w:rPr>
          <w:szCs w:val="21"/>
        </w:rPr>
      </w:pPr>
      <w:r w:rsidRPr="00593E64">
        <w:rPr>
          <w:rFonts w:hint="eastAsia"/>
          <w:szCs w:val="21"/>
        </w:rPr>
        <w:t>机器人工具箱</w:t>
      </w:r>
      <w:r w:rsidRPr="00593E64">
        <w:rPr>
          <w:rFonts w:hint="eastAsia"/>
          <w:b/>
          <w:bCs/>
          <w:color w:val="FF0000"/>
          <w:szCs w:val="21"/>
        </w:rPr>
        <w:t>Ro</w:t>
      </w:r>
      <w:r w:rsidRPr="00593E64">
        <w:rPr>
          <w:b/>
          <w:bCs/>
          <w:color w:val="FF0000"/>
          <w:szCs w:val="21"/>
        </w:rPr>
        <w:t xml:space="preserve">botics Toolbox version 10.3 </w:t>
      </w:r>
      <w:r w:rsidRPr="00593E64">
        <w:rPr>
          <w:rFonts w:hint="eastAsia"/>
          <w:b/>
          <w:bCs/>
          <w:color w:val="FF0000"/>
          <w:szCs w:val="21"/>
        </w:rPr>
        <w:t>f</w:t>
      </w:r>
      <w:r w:rsidRPr="00593E64">
        <w:rPr>
          <w:b/>
          <w:bCs/>
          <w:color w:val="FF0000"/>
          <w:szCs w:val="21"/>
        </w:rPr>
        <w:t>or Matlab</w:t>
      </w:r>
      <w:r w:rsidRPr="00593E64">
        <w:rPr>
          <w:szCs w:val="21"/>
        </w:rPr>
        <w:t>(</w:t>
      </w:r>
      <w:r w:rsidRPr="00593E64">
        <w:rPr>
          <w:rFonts w:hint="eastAsia"/>
          <w:szCs w:val="21"/>
        </w:rPr>
        <w:t>开源，有文档</w:t>
      </w:r>
      <w:r w:rsidRPr="00593E64">
        <w:rPr>
          <w:szCs w:val="21"/>
        </w:rPr>
        <w:t>)</w:t>
      </w:r>
      <w:r w:rsidR="00B10767" w:rsidRPr="00593E64">
        <w:rPr>
          <w:rFonts w:hint="eastAsia"/>
          <w:szCs w:val="21"/>
        </w:rPr>
        <w:t>适合于做自定义机械臂的运动学建模仿真</w:t>
      </w:r>
    </w:p>
    <w:p w14:paraId="5DEBAF3B" w14:textId="77777777" w:rsidR="00791D99" w:rsidRPr="00593E64" w:rsidRDefault="00791D99" w:rsidP="00791D99">
      <w:pPr>
        <w:pStyle w:val="af4"/>
        <w:ind w:left="360" w:firstLineChars="0" w:firstLine="0"/>
        <w:rPr>
          <w:szCs w:val="21"/>
        </w:rPr>
      </w:pPr>
    </w:p>
    <w:p w14:paraId="43A36B3D" w14:textId="35AE5E93" w:rsidR="00962080" w:rsidRPr="00593E64" w:rsidRDefault="00962080" w:rsidP="00962080">
      <w:pPr>
        <w:pStyle w:val="af4"/>
        <w:numPr>
          <w:ilvl w:val="0"/>
          <w:numId w:val="11"/>
        </w:numPr>
        <w:ind w:firstLineChars="0"/>
        <w:rPr>
          <w:szCs w:val="21"/>
        </w:rPr>
      </w:pPr>
      <w:r w:rsidRPr="00593E64">
        <w:rPr>
          <w:rFonts w:hint="eastAsia"/>
          <w:szCs w:val="21"/>
        </w:rPr>
        <w:t>M</w:t>
      </w:r>
      <w:r w:rsidRPr="00593E64">
        <w:rPr>
          <w:szCs w:val="21"/>
        </w:rPr>
        <w:t xml:space="preserve">atlab </w:t>
      </w:r>
      <w:r w:rsidRPr="00593E64">
        <w:rPr>
          <w:rFonts w:hint="eastAsia"/>
          <w:szCs w:val="21"/>
        </w:rPr>
        <w:t xml:space="preserve">自带机器人系统工具箱 </w:t>
      </w:r>
      <w:r w:rsidRPr="00593E64">
        <w:rPr>
          <w:b/>
          <w:bCs/>
          <w:color w:val="FF0000"/>
          <w:szCs w:val="21"/>
        </w:rPr>
        <w:t>R</w:t>
      </w:r>
      <w:r w:rsidRPr="00593E64">
        <w:rPr>
          <w:rFonts w:hint="eastAsia"/>
          <w:b/>
          <w:bCs/>
          <w:color w:val="FF0000"/>
          <w:szCs w:val="21"/>
        </w:rPr>
        <w:t>o</w:t>
      </w:r>
      <w:r w:rsidRPr="00593E64">
        <w:rPr>
          <w:b/>
          <w:bCs/>
          <w:color w:val="FF0000"/>
          <w:szCs w:val="21"/>
        </w:rPr>
        <w:t>bot system toolbox</w:t>
      </w:r>
      <w:r w:rsidR="00580E25" w:rsidRPr="00593E64">
        <w:rPr>
          <w:rFonts w:hint="eastAsia"/>
          <w:szCs w:val="21"/>
        </w:rPr>
        <w:t>以及</w:t>
      </w:r>
      <w:r w:rsidR="00580E25" w:rsidRPr="00593E64">
        <w:rPr>
          <w:rFonts w:hint="eastAsia"/>
          <w:b/>
          <w:bCs/>
          <w:color w:val="FF0000"/>
          <w:szCs w:val="21"/>
        </w:rPr>
        <w:t>Si</w:t>
      </w:r>
      <w:r w:rsidR="00580E25" w:rsidRPr="00593E64">
        <w:rPr>
          <w:b/>
          <w:bCs/>
          <w:color w:val="FF0000"/>
          <w:szCs w:val="21"/>
        </w:rPr>
        <w:t>mulink simscape</w:t>
      </w:r>
      <w:r w:rsidR="00580E25" w:rsidRPr="00593E64">
        <w:rPr>
          <w:rFonts w:hint="eastAsia"/>
          <w:szCs w:val="21"/>
        </w:rPr>
        <w:t>物理仿真</w:t>
      </w:r>
      <w:r w:rsidRPr="00593E64">
        <w:rPr>
          <w:szCs w:val="21"/>
        </w:rPr>
        <w:t>(</w:t>
      </w:r>
      <w:r w:rsidRPr="00593E64">
        <w:rPr>
          <w:rFonts w:hint="eastAsia"/>
          <w:szCs w:val="21"/>
        </w:rPr>
        <w:t>有使用文档</w:t>
      </w:r>
      <w:r w:rsidRPr="00593E64">
        <w:rPr>
          <w:szCs w:val="21"/>
        </w:rPr>
        <w:t>)</w:t>
      </w:r>
      <w:r w:rsidR="00B10767" w:rsidRPr="00593E64">
        <w:rPr>
          <w:rFonts w:hint="eastAsia"/>
          <w:szCs w:val="21"/>
        </w:rPr>
        <w:t>功能较前者弱</w:t>
      </w:r>
      <w:r w:rsidR="00580E25" w:rsidRPr="00593E64">
        <w:rPr>
          <w:rFonts w:hint="eastAsia"/>
          <w:szCs w:val="21"/>
        </w:rPr>
        <w:t>，适合于做机械臂控制器（如力矩控制，例如P</w:t>
      </w:r>
      <w:r w:rsidR="00580E25" w:rsidRPr="00593E64">
        <w:rPr>
          <w:szCs w:val="21"/>
        </w:rPr>
        <w:t>ID</w:t>
      </w:r>
      <w:r w:rsidR="00580E25" w:rsidRPr="00593E64">
        <w:rPr>
          <w:rFonts w:hint="eastAsia"/>
          <w:szCs w:val="21"/>
        </w:rPr>
        <w:t>）</w:t>
      </w:r>
    </w:p>
    <w:p w14:paraId="7D6EF5B4" w14:textId="77777777" w:rsidR="00791D99" w:rsidRPr="00593E64" w:rsidRDefault="00791D99" w:rsidP="00791D99">
      <w:pPr>
        <w:pStyle w:val="af4"/>
        <w:ind w:left="360" w:firstLineChars="0" w:firstLine="0"/>
        <w:rPr>
          <w:szCs w:val="21"/>
        </w:rPr>
      </w:pPr>
    </w:p>
    <w:p w14:paraId="18E2C8AB" w14:textId="0C102461" w:rsidR="00962080" w:rsidRPr="00593E64" w:rsidRDefault="00962080" w:rsidP="00962080">
      <w:pPr>
        <w:pStyle w:val="af4"/>
        <w:numPr>
          <w:ilvl w:val="0"/>
          <w:numId w:val="11"/>
        </w:numPr>
        <w:ind w:firstLineChars="0"/>
        <w:rPr>
          <w:szCs w:val="21"/>
        </w:rPr>
      </w:pPr>
      <w:r w:rsidRPr="00593E64">
        <w:rPr>
          <w:rFonts w:hint="eastAsia"/>
          <w:b/>
          <w:bCs/>
          <w:color w:val="FF0000"/>
          <w:szCs w:val="21"/>
        </w:rPr>
        <w:t>R</w:t>
      </w:r>
      <w:r w:rsidRPr="00593E64">
        <w:rPr>
          <w:b/>
          <w:bCs/>
          <w:color w:val="FF0000"/>
          <w:szCs w:val="21"/>
        </w:rPr>
        <w:t>OS</w:t>
      </w:r>
      <w:r w:rsidRPr="00593E64">
        <w:rPr>
          <w:color w:val="FF0000"/>
          <w:szCs w:val="21"/>
        </w:rPr>
        <w:t xml:space="preserve"> </w:t>
      </w:r>
      <w:r w:rsidRPr="00593E64">
        <w:rPr>
          <w:szCs w:val="21"/>
        </w:rPr>
        <w:t>Ubuntu</w:t>
      </w:r>
      <w:r w:rsidRPr="00593E64">
        <w:rPr>
          <w:rFonts w:hint="eastAsia"/>
          <w:szCs w:val="21"/>
        </w:rPr>
        <w:t>环境下的仿真包</w:t>
      </w:r>
      <w:r w:rsidR="00B10767" w:rsidRPr="00593E64">
        <w:rPr>
          <w:rFonts w:hint="eastAsia"/>
          <w:szCs w:val="21"/>
        </w:rPr>
        <w:t>（有物理仿真引擎）</w:t>
      </w:r>
      <w:r w:rsidR="00FA1FF5" w:rsidRPr="00593E64">
        <w:rPr>
          <w:rFonts w:hint="eastAsia"/>
          <w:szCs w:val="21"/>
        </w:rPr>
        <w:t>许多开源代码，但部署难度大</w:t>
      </w:r>
      <w:r w:rsidR="00A32B51">
        <w:rPr>
          <w:rFonts w:hint="eastAsia"/>
          <w:szCs w:val="21"/>
        </w:rPr>
        <w:t>，</w:t>
      </w:r>
      <w:r w:rsidR="00A32B51" w:rsidRPr="00A32B51">
        <w:rPr>
          <w:rFonts w:hint="eastAsia"/>
          <w:b/>
          <w:bCs/>
          <w:color w:val="FF0000"/>
          <w:szCs w:val="21"/>
        </w:rPr>
        <w:t>古月居R</w:t>
      </w:r>
      <w:r w:rsidR="00A32B51" w:rsidRPr="00A32B51">
        <w:rPr>
          <w:b/>
          <w:bCs/>
          <w:color w:val="FF0000"/>
          <w:szCs w:val="21"/>
        </w:rPr>
        <w:t>OS</w:t>
      </w:r>
    </w:p>
    <w:p w14:paraId="409EACBA" w14:textId="77777777" w:rsidR="00791D99" w:rsidRPr="00593E64" w:rsidRDefault="00791D99" w:rsidP="00791D99">
      <w:pPr>
        <w:pStyle w:val="af4"/>
        <w:ind w:left="360" w:firstLineChars="0" w:firstLine="0"/>
        <w:rPr>
          <w:szCs w:val="21"/>
        </w:rPr>
      </w:pPr>
    </w:p>
    <w:p w14:paraId="6236847E" w14:textId="40EFE636" w:rsidR="00E47343" w:rsidRDefault="003675AC" w:rsidP="00962080">
      <w:pPr>
        <w:pStyle w:val="af4"/>
        <w:numPr>
          <w:ilvl w:val="0"/>
          <w:numId w:val="11"/>
        </w:numPr>
        <w:ind w:firstLineChars="0"/>
        <w:rPr>
          <w:szCs w:val="21"/>
        </w:rPr>
      </w:pPr>
      <w:r w:rsidRPr="00593E64">
        <w:rPr>
          <w:rFonts w:hint="eastAsia"/>
          <w:b/>
          <w:bCs/>
          <w:color w:val="FF0000"/>
          <w:szCs w:val="21"/>
        </w:rPr>
        <w:t>V-rep</w:t>
      </w:r>
      <w:r w:rsidRPr="00593E64">
        <w:rPr>
          <w:color w:val="FF0000"/>
          <w:szCs w:val="21"/>
        </w:rPr>
        <w:t xml:space="preserve"> </w:t>
      </w:r>
      <w:r w:rsidRPr="00593E64">
        <w:rPr>
          <w:rFonts w:hint="eastAsia"/>
          <w:szCs w:val="21"/>
        </w:rPr>
        <w:t>机器人物理仿真平台</w:t>
      </w:r>
      <w:r w:rsidR="00B10767" w:rsidRPr="00593E64">
        <w:rPr>
          <w:rFonts w:hint="eastAsia"/>
          <w:szCs w:val="21"/>
        </w:rPr>
        <w:t>（有官网英文文档，中文教程少，可以和matlab或者python通信）</w:t>
      </w:r>
    </w:p>
    <w:p w14:paraId="410B38C7" w14:textId="77777777" w:rsidR="009E4483" w:rsidRPr="009E4483" w:rsidRDefault="009E4483" w:rsidP="009E4483">
      <w:pPr>
        <w:pStyle w:val="af4"/>
        <w:rPr>
          <w:szCs w:val="21"/>
        </w:rPr>
      </w:pPr>
    </w:p>
    <w:p w14:paraId="4E5F8201" w14:textId="0B9CB066" w:rsidR="009E4483" w:rsidRPr="00593E64" w:rsidRDefault="009E4483" w:rsidP="009E4483">
      <w:pPr>
        <w:pStyle w:val="--f"/>
        <w:jc w:val="left"/>
      </w:pPr>
      <w:r>
        <w:rPr>
          <w:noProof/>
        </w:rPr>
        <w:drawing>
          <wp:inline distT="0" distB="0" distL="0" distR="0" wp14:anchorId="66C57755" wp14:editId="1B612DB3">
            <wp:extent cx="2079322" cy="295200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4781" r="14780"/>
                    <a:stretch/>
                  </pic:blipFill>
                  <pic:spPr bwMode="auto">
                    <a:xfrm>
                      <a:off x="0" y="0"/>
                      <a:ext cx="2079322" cy="2952000"/>
                    </a:xfrm>
                    <a:prstGeom prst="rect">
                      <a:avLst/>
                    </a:prstGeom>
                    <a:noFill/>
                    <a:ln>
                      <a:noFill/>
                    </a:ln>
                    <a:extLst>
                      <a:ext uri="{53640926-AAD7-44D8-BBD7-CCE9431645EC}">
                        <a14:shadowObscured xmlns:a14="http://schemas.microsoft.com/office/drawing/2010/main"/>
                      </a:ext>
                    </a:extLst>
                  </pic:spPr>
                </pic:pic>
              </a:graphicData>
            </a:graphic>
          </wp:inline>
        </w:drawing>
      </w:r>
      <w:r w:rsidR="00CD3783" w:rsidRPr="00CD3783">
        <w:rPr>
          <w:noProof/>
        </w:rPr>
        <w:t xml:space="preserve"> </w:t>
      </w:r>
      <w:r w:rsidR="00CD3783">
        <w:rPr>
          <w:noProof/>
        </w:rPr>
        <w:drawing>
          <wp:inline distT="0" distB="0" distL="0" distR="0" wp14:anchorId="16BC7EFE" wp14:editId="528ABE0A">
            <wp:extent cx="2208877" cy="2952000"/>
            <wp:effectExtent l="0" t="0" r="127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8877" cy="2952000"/>
                    </a:xfrm>
                    <a:prstGeom prst="rect">
                      <a:avLst/>
                    </a:prstGeom>
                  </pic:spPr>
                </pic:pic>
              </a:graphicData>
            </a:graphic>
          </wp:inline>
        </w:drawing>
      </w:r>
    </w:p>
    <w:p w14:paraId="00A1BC7D" w14:textId="764502C6" w:rsidR="003675AC" w:rsidRDefault="00E47343" w:rsidP="008876B0">
      <w:pPr>
        <w:pStyle w:val="--3"/>
      </w:pPr>
      <w:r>
        <w:br w:type="page"/>
      </w:r>
      <w:r w:rsidR="00791D99">
        <w:rPr>
          <w:rFonts w:hint="eastAsia"/>
        </w:rPr>
        <w:lastRenderedPageBreak/>
        <w:t>2</w:t>
      </w:r>
      <w:r w:rsidR="00791D99">
        <w:t xml:space="preserve"> </w:t>
      </w:r>
      <w:r w:rsidR="00777A17">
        <w:rPr>
          <w:rFonts w:hint="eastAsia"/>
        </w:rPr>
        <w:t>寻优算法</w:t>
      </w:r>
    </w:p>
    <w:p w14:paraId="755CE075" w14:textId="5A6A44A3" w:rsidR="00923E67" w:rsidRDefault="00923E67" w:rsidP="00923E67">
      <w:pPr>
        <w:pStyle w:val="--a"/>
        <w:spacing w:before="156" w:after="156"/>
      </w:pPr>
      <w:r>
        <w:rPr>
          <w:rFonts w:hint="eastAsia"/>
        </w:rPr>
        <w:t>2.1</w:t>
      </w:r>
      <w:r>
        <w:t xml:space="preserve"> </w:t>
      </w:r>
      <w:r>
        <w:rPr>
          <w:rFonts w:hint="eastAsia"/>
        </w:rPr>
        <w:t>进化算法</w:t>
      </w:r>
      <w:r w:rsidR="00B93E51">
        <w:rPr>
          <w:rFonts w:hint="eastAsia"/>
        </w:rPr>
        <w:t>（</w:t>
      </w:r>
      <w:r w:rsidR="00B93E51">
        <w:t>E</w:t>
      </w:r>
      <w:r w:rsidR="00B93E51">
        <w:rPr>
          <w:rFonts w:hint="eastAsia"/>
        </w:rPr>
        <w:t>volution</w:t>
      </w:r>
      <w:r w:rsidR="00B93E51">
        <w:t xml:space="preserve"> Alg</w:t>
      </w:r>
      <w:r w:rsidR="00777A17">
        <w:rPr>
          <w:rFonts w:hint="eastAsia"/>
        </w:rPr>
        <w:t>o</w:t>
      </w:r>
      <w:r w:rsidR="00B93E51">
        <w:t>rithm:EA</w:t>
      </w:r>
      <w:r w:rsidR="00B93E51">
        <w:rPr>
          <w:rFonts w:hint="eastAsia"/>
        </w:rPr>
        <w:t>）</w:t>
      </w:r>
    </w:p>
    <w:p w14:paraId="311CA950" w14:textId="227F8298" w:rsidR="00593E64" w:rsidRDefault="00593E64" w:rsidP="00593E64">
      <w:pPr>
        <w:pStyle w:val="--5"/>
        <w:ind w:firstLine="480"/>
      </w:pPr>
      <w:r w:rsidRPr="00593E64">
        <w:rPr>
          <w:rFonts w:hint="eastAsia"/>
        </w:rPr>
        <w:t>“进化”</w:t>
      </w:r>
      <w:r w:rsidRPr="00593E64">
        <w:t xml:space="preserve"> Evolution, </w:t>
      </w:r>
      <w:r w:rsidRPr="00593E64">
        <w:t>可以说是人类历史上伟大的发现之一</w:t>
      </w:r>
      <w:r w:rsidR="00B93E51">
        <w:rPr>
          <w:rFonts w:hint="eastAsia"/>
        </w:rPr>
        <w:t>。</w:t>
      </w:r>
      <w:r w:rsidRPr="00593E64">
        <w:t>适者生存</w:t>
      </w:r>
      <w:r w:rsidRPr="00593E64">
        <w:t xml:space="preserve">, </w:t>
      </w:r>
      <w:r w:rsidRPr="00593E64">
        <w:t>不适者淘汰</w:t>
      </w:r>
      <w:r w:rsidRPr="00593E64">
        <w:t xml:space="preserve">, </w:t>
      </w:r>
      <w:r w:rsidRPr="00593E64">
        <w:t>达尔文的进化理论让我们见识到了自己是怎么来的</w:t>
      </w:r>
      <w:r w:rsidR="00B93E51">
        <w:rPr>
          <w:rFonts w:hint="eastAsia"/>
        </w:rPr>
        <w:t>。</w:t>
      </w:r>
      <w:r w:rsidRPr="00593E64">
        <w:t>那</w:t>
      </w:r>
      <w:r w:rsidRPr="00593E64">
        <w:t xml:space="preserve">, </w:t>
      </w:r>
      <w:r w:rsidRPr="00593E64">
        <w:t>现在想象一下</w:t>
      </w:r>
      <w:r w:rsidRPr="00593E64">
        <w:t xml:space="preserve">, </w:t>
      </w:r>
      <w:r w:rsidRPr="00593E64">
        <w:t>如果你的程序也能进化</w:t>
      </w:r>
      <w:r w:rsidRPr="00593E64">
        <w:t xml:space="preserve">, </w:t>
      </w:r>
      <w:r w:rsidRPr="00593E64">
        <w:t>也用适者生存</w:t>
      </w:r>
      <w:r w:rsidRPr="00593E64">
        <w:t xml:space="preserve">, </w:t>
      </w:r>
      <w:r w:rsidRPr="00593E64">
        <w:t>不适者淘汰的原则生长出一个牛逼的物种</w:t>
      </w:r>
      <w:r w:rsidRPr="00593E64">
        <w:t xml:space="preserve">, </w:t>
      </w:r>
      <w:r w:rsidRPr="00593E64">
        <w:t>是不是很开心</w:t>
      </w:r>
      <w:r w:rsidRPr="00593E64">
        <w:t xml:space="preserve">, </w:t>
      </w:r>
      <w:r w:rsidRPr="00593E64">
        <w:t>是不是很激动</w:t>
      </w:r>
      <w:r w:rsidRPr="00593E64">
        <w:t xml:space="preserve">! </w:t>
      </w:r>
      <w:r w:rsidRPr="00593E64">
        <w:t>反正这就是我为什么会对这类算法特别感兴趣的原因之一了</w:t>
      </w:r>
      <w:r w:rsidR="00B93E51">
        <w:rPr>
          <w:rFonts w:hint="eastAsia"/>
        </w:rPr>
        <w:t>。</w:t>
      </w:r>
    </w:p>
    <w:p w14:paraId="10C1B84B" w14:textId="64E4A465" w:rsidR="00B93E51" w:rsidRDefault="00B93E51" w:rsidP="00593E64">
      <w:pPr>
        <w:pStyle w:val="--5"/>
        <w:ind w:firstLine="480"/>
      </w:pPr>
      <w:r w:rsidRPr="00B93E51">
        <w:t xml:space="preserve">EA </w:t>
      </w:r>
      <w:r w:rsidRPr="00B93E51">
        <w:t>包括了很多种类的算法</w:t>
      </w:r>
      <w:r w:rsidRPr="00B93E51">
        <w:t xml:space="preserve">, </w:t>
      </w:r>
      <w:r w:rsidRPr="00B93E51">
        <w:t>但是这些算法的精髓都是围绕着达尔文的进化理论</w:t>
      </w:r>
      <w:r w:rsidRPr="00B93E51">
        <w:t xml:space="preserve">, </w:t>
      </w:r>
      <w:r w:rsidRPr="00B93E51">
        <w:t>虽然有一些发展到后面</w:t>
      </w:r>
      <w:r w:rsidRPr="00B93E51">
        <w:t xml:space="preserve">, </w:t>
      </w:r>
      <w:r w:rsidRPr="00B93E51">
        <w:t>有点偏离的这个轨道</w:t>
      </w:r>
      <w:r w:rsidRPr="00B93E51">
        <w:t xml:space="preserve">, </w:t>
      </w:r>
      <w:r w:rsidRPr="00B93E51">
        <w:t>不过他们都是受这个的启蒙</w:t>
      </w:r>
      <w:r w:rsidR="00D874C6">
        <w:rPr>
          <w:rFonts w:hint="eastAsia"/>
        </w:rPr>
        <w:t>。</w:t>
      </w:r>
      <w:r w:rsidRPr="00B93E51">
        <w:t>在</w:t>
      </w:r>
      <w:r w:rsidRPr="00B93E51">
        <w:t xml:space="preserve"> wiki</w:t>
      </w:r>
      <w:r w:rsidRPr="00B93E51">
        <w:t>上</w:t>
      </w:r>
      <w:r w:rsidRPr="00B93E51">
        <w:t xml:space="preserve">, EA </w:t>
      </w:r>
      <w:r w:rsidRPr="00B93E51">
        <w:t>包括了</w:t>
      </w:r>
      <w:r w:rsidRPr="00B93E51">
        <w:t>:</w:t>
      </w:r>
    </w:p>
    <w:p w14:paraId="3283927B" w14:textId="39DDADB5" w:rsidR="00D874C6" w:rsidRDefault="00D874C6" w:rsidP="00D874C6">
      <w:pPr>
        <w:pStyle w:val="--5"/>
        <w:numPr>
          <w:ilvl w:val="0"/>
          <w:numId w:val="12"/>
        </w:numPr>
        <w:ind w:firstLineChars="0"/>
      </w:pPr>
      <w:r w:rsidRPr="007F4A74">
        <w:rPr>
          <w:rFonts w:hint="eastAsia"/>
          <w:color w:val="FF0000"/>
        </w:rPr>
        <w:t>遗传算法</w:t>
      </w:r>
      <w:r>
        <w:rPr>
          <w:rFonts w:hint="eastAsia"/>
        </w:rPr>
        <w:t>（</w:t>
      </w:r>
      <w:r>
        <w:rPr>
          <w:rFonts w:hint="eastAsia"/>
        </w:rPr>
        <w:t>Ge</w:t>
      </w:r>
      <w:r>
        <w:t>netic Algrithm</w:t>
      </w:r>
      <w:r>
        <w:rPr>
          <w:rFonts w:hint="eastAsia"/>
        </w:rPr>
        <w:t>）</w:t>
      </w:r>
    </w:p>
    <w:p w14:paraId="085DBEBE" w14:textId="13D7E6D5" w:rsidR="00D874C6" w:rsidRDefault="00D874C6" w:rsidP="00D874C6">
      <w:pPr>
        <w:pStyle w:val="--5"/>
        <w:numPr>
          <w:ilvl w:val="0"/>
          <w:numId w:val="12"/>
        </w:numPr>
        <w:ind w:firstLineChars="0"/>
      </w:pPr>
      <w:r>
        <w:rPr>
          <w:rFonts w:hint="eastAsia"/>
        </w:rPr>
        <w:t>进化策略（</w:t>
      </w:r>
      <w:r>
        <w:rPr>
          <w:rFonts w:hint="eastAsia"/>
        </w:rPr>
        <w:t>Evolution</w:t>
      </w:r>
      <w:r>
        <w:t xml:space="preserve"> stragegy</w:t>
      </w:r>
      <w:r>
        <w:rPr>
          <w:rFonts w:hint="eastAsia"/>
        </w:rPr>
        <w:t>）</w:t>
      </w:r>
    </w:p>
    <w:p w14:paraId="5CBF298E" w14:textId="33B78F50" w:rsidR="00D874C6" w:rsidRDefault="00D874C6" w:rsidP="00D874C6">
      <w:pPr>
        <w:pStyle w:val="--5"/>
        <w:numPr>
          <w:ilvl w:val="0"/>
          <w:numId w:val="12"/>
        </w:numPr>
        <w:ind w:firstLineChars="0"/>
      </w:pPr>
      <w:r>
        <w:rPr>
          <w:rFonts w:hint="eastAsia"/>
        </w:rPr>
        <w:t>神经进化（</w:t>
      </w:r>
      <w:r>
        <w:rPr>
          <w:rFonts w:hint="eastAsia"/>
        </w:rPr>
        <w:t>Neu</w:t>
      </w:r>
      <w:r>
        <w:t>roevolution</w:t>
      </w:r>
      <w:r>
        <w:rPr>
          <w:rFonts w:hint="eastAsia"/>
        </w:rPr>
        <w:t>）</w:t>
      </w:r>
    </w:p>
    <w:p w14:paraId="2401C8A1" w14:textId="3CA4B4BD" w:rsidR="00D874C6" w:rsidRDefault="00D874C6" w:rsidP="00D874C6">
      <w:pPr>
        <w:pStyle w:val="--5"/>
        <w:numPr>
          <w:ilvl w:val="0"/>
          <w:numId w:val="12"/>
        </w:numPr>
        <w:ind w:firstLineChars="0"/>
      </w:pPr>
      <w:r>
        <w:rPr>
          <w:rFonts w:hint="eastAsia"/>
        </w:rPr>
        <w:t>G</w:t>
      </w:r>
      <w:r>
        <w:t>enetic programing</w:t>
      </w:r>
    </w:p>
    <w:p w14:paraId="15B69BE4" w14:textId="46E41C18" w:rsidR="00D874C6" w:rsidRDefault="00D874C6" w:rsidP="00D874C6">
      <w:pPr>
        <w:pStyle w:val="--5"/>
        <w:numPr>
          <w:ilvl w:val="0"/>
          <w:numId w:val="12"/>
        </w:numPr>
        <w:ind w:firstLineChars="0"/>
      </w:pPr>
      <w:r>
        <w:t>…</w:t>
      </w:r>
    </w:p>
    <w:p w14:paraId="38169E1C" w14:textId="2D20116A" w:rsidR="00D874C6" w:rsidRDefault="00255082" w:rsidP="00D874C6">
      <w:pPr>
        <w:pStyle w:val="--5"/>
        <w:ind w:firstLine="480"/>
      </w:pPr>
      <w:r>
        <w:rPr>
          <w:rFonts w:hint="eastAsia"/>
        </w:rPr>
        <w:t>值得一提的是，</w:t>
      </w:r>
      <w:r w:rsidR="009A1B22">
        <w:rPr>
          <w:rFonts w:hint="eastAsia"/>
        </w:rPr>
        <w:t>相比于其他群智算法（例如粒子群，蚁群，鱼群等等），</w:t>
      </w:r>
      <w:r>
        <w:rPr>
          <w:rFonts w:hint="eastAsia"/>
        </w:rPr>
        <w:t>遗传算法是唯一从数学上证明了其收敛性的寻优算法。</w:t>
      </w:r>
      <w:r w:rsidR="009B16F1">
        <w:rPr>
          <w:rFonts w:hint="eastAsia"/>
        </w:rPr>
        <w:t>因此要寻优，遗传是首选。</w:t>
      </w:r>
    </w:p>
    <w:p w14:paraId="4248CC20" w14:textId="77777777" w:rsidR="007D0676" w:rsidRDefault="007D0676" w:rsidP="00D874C6">
      <w:pPr>
        <w:pStyle w:val="--5"/>
        <w:ind w:firstLine="480"/>
      </w:pPr>
    </w:p>
    <w:p w14:paraId="2D31A07C" w14:textId="599F628D" w:rsidR="00777A17" w:rsidRDefault="00777A17" w:rsidP="00777A17">
      <w:pPr>
        <w:pStyle w:val="--a"/>
        <w:spacing w:before="156" w:after="156"/>
      </w:pPr>
      <w:r>
        <w:rPr>
          <w:rFonts w:hint="eastAsia"/>
        </w:rPr>
        <w:t>2</w:t>
      </w:r>
      <w:r>
        <w:t xml:space="preserve">.2 </w:t>
      </w:r>
      <w:r>
        <w:rPr>
          <w:rFonts w:hint="eastAsia"/>
        </w:rPr>
        <w:t>群智算法</w:t>
      </w:r>
    </w:p>
    <w:p w14:paraId="52949DC1" w14:textId="1D39F2F9" w:rsidR="00637413" w:rsidRDefault="00637413" w:rsidP="00EC563D">
      <w:pPr>
        <w:pStyle w:val="--5"/>
        <w:ind w:firstLine="480"/>
        <w:rPr>
          <w:shd w:val="clear" w:color="auto" w:fill="FFFFFF"/>
        </w:rPr>
      </w:pPr>
      <w:r w:rsidRPr="00637413">
        <w:rPr>
          <w:shd w:val="clear" w:color="auto" w:fill="FFFFFF"/>
        </w:rPr>
        <w:t>群智能算法</w:t>
      </w:r>
      <w:r>
        <w:rPr>
          <w:shd w:val="clear" w:color="auto" w:fill="FFFFFF"/>
        </w:rPr>
        <w:t>是一种新兴的演化计算技术，已成为越来越多研究者的关注焦点，它与人工生命，特别是进化策略以及遗传算法有着极为特殊的联系。</w:t>
      </w:r>
    </w:p>
    <w:p w14:paraId="532B029D" w14:textId="18120F15" w:rsidR="00637413" w:rsidRDefault="00637413" w:rsidP="00EC563D">
      <w:pPr>
        <w:pStyle w:val="--5"/>
        <w:ind w:firstLine="480"/>
        <w:rPr>
          <w:shd w:val="clear" w:color="auto" w:fill="FFFFFF"/>
        </w:rPr>
      </w:pPr>
      <w:r>
        <w:rPr>
          <w:shd w:val="clear" w:color="auto" w:fill="FFFFFF"/>
        </w:rPr>
        <w:t>群智能理论研究领域主要有两种算法：</w:t>
      </w:r>
      <w:r w:rsidRPr="007F4A74">
        <w:rPr>
          <w:color w:val="FF0000"/>
          <w:shd w:val="clear" w:color="auto" w:fill="FFFFFF"/>
        </w:rPr>
        <w:t>蚁群算法和粒子群算法</w:t>
      </w:r>
      <w:r>
        <w:rPr>
          <w:shd w:val="clear" w:color="auto" w:fill="FFFFFF"/>
        </w:rPr>
        <w:t>。蚁群算法是对蚂蚁群落食物采集过程的模拟，已成功应用于许多</w:t>
      </w:r>
      <w:r w:rsidRPr="007F4A74">
        <w:rPr>
          <w:color w:val="FF0000"/>
          <w:shd w:val="clear" w:color="auto" w:fill="FFFFFF"/>
        </w:rPr>
        <w:t>离散优化</w:t>
      </w:r>
      <w:r>
        <w:rPr>
          <w:shd w:val="clear" w:color="auto" w:fill="FFFFFF"/>
        </w:rPr>
        <w:t>问题。粒子群优化算法也是起源</w:t>
      </w:r>
      <w:r>
        <w:rPr>
          <w:shd w:val="clear" w:color="auto" w:fill="FFFFFF"/>
        </w:rPr>
        <w:lastRenderedPageBreak/>
        <w:t>于对简单社会系统的模拟，最初是模拟鸟群觅食的过程，但后来发现它是一种很好的优化工具。</w:t>
      </w:r>
    </w:p>
    <w:p w14:paraId="07D95806" w14:textId="6B970569" w:rsidR="007D0676" w:rsidRDefault="007D0676" w:rsidP="00EC563D">
      <w:pPr>
        <w:pStyle w:val="--a"/>
        <w:spacing w:before="156" w:after="156"/>
      </w:pPr>
      <w:r>
        <w:rPr>
          <w:rFonts w:hint="eastAsia"/>
        </w:rPr>
        <w:t>2.3</w:t>
      </w:r>
      <w:r>
        <w:t xml:space="preserve"> </w:t>
      </w:r>
      <w:r>
        <w:rPr>
          <w:rFonts w:hint="eastAsia"/>
        </w:rPr>
        <w:t>算法仿真平台——</w:t>
      </w:r>
      <w:r>
        <w:t>M</w:t>
      </w:r>
      <w:r>
        <w:rPr>
          <w:rFonts w:hint="eastAsia"/>
        </w:rPr>
        <w:t>atlab</w:t>
      </w:r>
    </w:p>
    <w:p w14:paraId="1BB787CE" w14:textId="3DA0D4F3" w:rsidR="008D1FC8" w:rsidRPr="008D1FC8" w:rsidRDefault="008D1FC8" w:rsidP="00EC563D">
      <w:pPr>
        <w:pStyle w:val="--5"/>
        <w:ind w:firstLine="480"/>
      </w:pPr>
      <w:r>
        <w:t>Matlab</w:t>
      </w:r>
      <w:r>
        <w:rPr>
          <w:rFonts w:hint="eastAsia"/>
        </w:rPr>
        <w:t>是智能优化算法测试的不错的平台，还自带各种优化工具箱。</w:t>
      </w:r>
    </w:p>
    <w:p w14:paraId="25033EC3" w14:textId="43854E56" w:rsidR="007D0676" w:rsidRPr="003B0761" w:rsidRDefault="005B47FB" w:rsidP="005B47FB">
      <w:pPr>
        <w:pStyle w:val="--5"/>
        <w:numPr>
          <w:ilvl w:val="0"/>
          <w:numId w:val="14"/>
        </w:numPr>
        <w:ind w:firstLineChars="0"/>
        <w:rPr>
          <w:b/>
          <w:bCs/>
          <w:color w:val="FF0000"/>
        </w:rPr>
      </w:pPr>
      <w:r w:rsidRPr="003B0761">
        <w:rPr>
          <w:rFonts w:hint="eastAsia"/>
          <w:b/>
          <w:bCs/>
          <w:color w:val="FF0000"/>
        </w:rPr>
        <w:t>M</w:t>
      </w:r>
      <w:r w:rsidRPr="003B0761">
        <w:rPr>
          <w:b/>
          <w:bCs/>
          <w:color w:val="FF0000"/>
        </w:rPr>
        <w:t>ATLAB O</w:t>
      </w:r>
      <w:r w:rsidRPr="003B0761">
        <w:rPr>
          <w:rFonts w:hint="eastAsia"/>
          <w:b/>
          <w:bCs/>
          <w:color w:val="FF0000"/>
        </w:rPr>
        <w:t>p</w:t>
      </w:r>
      <w:r w:rsidRPr="003B0761">
        <w:rPr>
          <w:b/>
          <w:bCs/>
          <w:color w:val="FF0000"/>
        </w:rPr>
        <w:t>timization Toolbox</w:t>
      </w:r>
    </w:p>
    <w:p w14:paraId="1B76D8BC" w14:textId="77777777" w:rsidR="008D406C" w:rsidRPr="008D406C" w:rsidRDefault="008D406C" w:rsidP="008D406C">
      <w:pPr>
        <w:pStyle w:val="af4"/>
        <w:numPr>
          <w:ilvl w:val="1"/>
          <w:numId w:val="14"/>
        </w:numPr>
        <w:ind w:firstLineChars="0"/>
        <w:rPr>
          <w:rFonts w:ascii="Times New Roman" w:hAnsi="Times New Roman"/>
          <w:sz w:val="24"/>
          <w:szCs w:val="21"/>
        </w:rPr>
      </w:pPr>
      <w:r w:rsidRPr="008D406C">
        <w:rPr>
          <w:rFonts w:ascii="Times New Roman" w:hAnsi="Times New Roman" w:hint="eastAsia"/>
          <w:sz w:val="24"/>
          <w:szCs w:val="21"/>
        </w:rPr>
        <w:t>平滑约束和非约束问题的非线性和多目标优化</w:t>
      </w:r>
    </w:p>
    <w:p w14:paraId="76CCD96E" w14:textId="77777777" w:rsidR="008D406C" w:rsidRPr="008D406C" w:rsidRDefault="008D406C" w:rsidP="008D406C">
      <w:pPr>
        <w:pStyle w:val="af4"/>
        <w:numPr>
          <w:ilvl w:val="1"/>
          <w:numId w:val="14"/>
        </w:numPr>
        <w:ind w:firstLineChars="0"/>
        <w:rPr>
          <w:rFonts w:ascii="Times New Roman" w:hAnsi="Times New Roman"/>
          <w:sz w:val="24"/>
          <w:szCs w:val="21"/>
        </w:rPr>
      </w:pPr>
      <w:r w:rsidRPr="008D406C">
        <w:rPr>
          <w:rFonts w:ascii="Times New Roman" w:hAnsi="Times New Roman" w:hint="eastAsia"/>
          <w:sz w:val="24"/>
          <w:szCs w:val="21"/>
        </w:rPr>
        <w:t>用于非线性最小二乘、约束线性最小二乘、数据拟合和非线性方程的求解器</w:t>
      </w:r>
    </w:p>
    <w:p w14:paraId="6C1B2224" w14:textId="609448EE" w:rsidR="005B47FB" w:rsidRDefault="009267A8" w:rsidP="005B47FB">
      <w:pPr>
        <w:pStyle w:val="--5"/>
        <w:numPr>
          <w:ilvl w:val="1"/>
          <w:numId w:val="14"/>
        </w:numPr>
        <w:ind w:firstLineChars="0"/>
      </w:pPr>
      <w:r w:rsidRPr="009267A8">
        <w:rPr>
          <w:rFonts w:hint="eastAsia"/>
        </w:rPr>
        <w:t>二次规划</w:t>
      </w:r>
      <w:r w:rsidRPr="009267A8">
        <w:t xml:space="preserve"> (QP) </w:t>
      </w:r>
      <w:r w:rsidRPr="009267A8">
        <w:t>和</w:t>
      </w:r>
      <w:r w:rsidRPr="009267A8">
        <w:t xml:space="preserve"> </w:t>
      </w:r>
      <w:r w:rsidRPr="009267A8">
        <w:t>线性规划</w:t>
      </w:r>
      <w:r w:rsidRPr="009267A8">
        <w:t xml:space="preserve"> (LP</w:t>
      </w:r>
      <w:r>
        <w:rPr>
          <w:rFonts w:hint="eastAsia"/>
        </w:rPr>
        <w:t>)</w:t>
      </w:r>
    </w:p>
    <w:p w14:paraId="33BECEC5" w14:textId="5D54774D" w:rsidR="009267A8" w:rsidRDefault="009267A8" w:rsidP="005B47FB">
      <w:pPr>
        <w:pStyle w:val="--5"/>
        <w:numPr>
          <w:ilvl w:val="1"/>
          <w:numId w:val="14"/>
        </w:numPr>
        <w:ind w:firstLineChars="0"/>
      </w:pPr>
      <w:r>
        <w:rPr>
          <w:rFonts w:hint="eastAsia"/>
        </w:rPr>
        <w:t>混合整数线性规划（</w:t>
      </w:r>
      <w:r>
        <w:rPr>
          <w:rFonts w:hint="eastAsia"/>
        </w:rPr>
        <w:t>M</w:t>
      </w:r>
      <w:r>
        <w:t>ILP</w:t>
      </w:r>
      <w:r>
        <w:rPr>
          <w:rFonts w:hint="eastAsia"/>
        </w:rPr>
        <w:t>）</w:t>
      </w:r>
    </w:p>
    <w:p w14:paraId="0C71A5DC" w14:textId="663AE603" w:rsidR="009267A8" w:rsidRDefault="009267A8" w:rsidP="005B47FB">
      <w:pPr>
        <w:pStyle w:val="--5"/>
        <w:numPr>
          <w:ilvl w:val="1"/>
          <w:numId w:val="14"/>
        </w:numPr>
        <w:ind w:firstLineChars="0"/>
      </w:pPr>
      <w:r>
        <w:rPr>
          <w:rFonts w:hint="eastAsia"/>
        </w:rPr>
        <w:t>优化建模工具</w:t>
      </w:r>
    </w:p>
    <w:p w14:paraId="7C96FFCA" w14:textId="1776DC5D" w:rsidR="009267A8" w:rsidRDefault="009267A8" w:rsidP="005B47FB">
      <w:pPr>
        <w:pStyle w:val="--5"/>
        <w:numPr>
          <w:ilvl w:val="1"/>
          <w:numId w:val="14"/>
        </w:numPr>
        <w:ind w:firstLineChars="0"/>
      </w:pPr>
      <w:r>
        <w:rPr>
          <w:rFonts w:hint="eastAsia"/>
        </w:rPr>
        <w:t>优化进度的图形监视</w:t>
      </w:r>
    </w:p>
    <w:p w14:paraId="45F0AB6F" w14:textId="216B70A3" w:rsidR="009267A8" w:rsidRDefault="009267A8" w:rsidP="005B47FB">
      <w:pPr>
        <w:pStyle w:val="--5"/>
        <w:numPr>
          <w:ilvl w:val="1"/>
          <w:numId w:val="14"/>
        </w:numPr>
        <w:ind w:firstLineChars="0"/>
      </w:pPr>
      <w:r>
        <w:rPr>
          <w:rFonts w:hint="eastAsia"/>
        </w:rPr>
        <w:t>梯度预估加速</w:t>
      </w:r>
    </w:p>
    <w:p w14:paraId="195E86BF" w14:textId="55F497B0" w:rsidR="00BF14FC" w:rsidRPr="003B0761" w:rsidRDefault="009267A8" w:rsidP="00BF14FC">
      <w:pPr>
        <w:pStyle w:val="--5"/>
        <w:numPr>
          <w:ilvl w:val="0"/>
          <w:numId w:val="14"/>
        </w:numPr>
        <w:ind w:firstLineChars="0"/>
        <w:rPr>
          <w:b/>
          <w:bCs/>
          <w:color w:val="FF0000"/>
        </w:rPr>
      </w:pPr>
      <w:r w:rsidRPr="003B0761">
        <w:rPr>
          <w:rFonts w:hint="eastAsia"/>
          <w:b/>
          <w:bCs/>
          <w:color w:val="FF0000"/>
        </w:rPr>
        <w:t>M</w:t>
      </w:r>
      <w:r w:rsidRPr="003B0761">
        <w:rPr>
          <w:b/>
          <w:bCs/>
          <w:color w:val="FF0000"/>
        </w:rPr>
        <w:t xml:space="preserve">ATLAB </w:t>
      </w:r>
      <w:r w:rsidR="00BF14FC" w:rsidRPr="003B0761">
        <w:rPr>
          <w:b/>
          <w:bCs/>
          <w:color w:val="FF0000"/>
        </w:rPr>
        <w:t>Global Optimization Toolbox</w:t>
      </w:r>
    </w:p>
    <w:p w14:paraId="236C3047" w14:textId="46C90222" w:rsidR="003B0761" w:rsidRPr="003B0761" w:rsidRDefault="003B0761" w:rsidP="003B0761">
      <w:pPr>
        <w:pStyle w:val="--5"/>
        <w:ind w:firstLine="480"/>
      </w:pPr>
      <w:r w:rsidRPr="003B0761">
        <w:rPr>
          <w:rFonts w:hint="eastAsia"/>
        </w:rPr>
        <w:t>全局优化工具箱提供了搜索包含多个极大值或极小值的问题的全局解决方案的函数。工具箱求解器包括代理、模式搜索、</w:t>
      </w:r>
      <w:r w:rsidRPr="004C508A">
        <w:rPr>
          <w:rFonts w:hint="eastAsia"/>
          <w:color w:val="FF0000"/>
        </w:rPr>
        <w:t>遗传算法、粒子群、模拟退火</w:t>
      </w:r>
      <w:r w:rsidRPr="003B0761">
        <w:rPr>
          <w:rFonts w:hint="eastAsia"/>
        </w:rPr>
        <w:t>、多起点和全局搜索。当目标函数或约束函数是连续的、不连续的、随机的、不具有导数或包含模拟函数或黑盒函数时，可以使用这些求解器来解决优化问题。对于具有多个目标的问题，可以使用遗传算法或模式搜索求解器识别</w:t>
      </w:r>
      <w:r w:rsidRPr="003B0761">
        <w:t xml:space="preserve">Pareto </w:t>
      </w:r>
      <w:r w:rsidR="00446B08">
        <w:rPr>
          <w:rFonts w:hint="eastAsia"/>
        </w:rPr>
        <w:t>前沿</w:t>
      </w:r>
      <w:r w:rsidRPr="003B0761">
        <w:t>。</w:t>
      </w:r>
    </w:p>
    <w:p w14:paraId="4DEA471D" w14:textId="784FEDB8" w:rsidR="00F30389" w:rsidRDefault="00446B08" w:rsidP="00F30389">
      <w:pPr>
        <w:pStyle w:val="--5"/>
        <w:numPr>
          <w:ilvl w:val="0"/>
          <w:numId w:val="15"/>
        </w:numPr>
        <w:ind w:firstLineChars="0"/>
        <w:rPr>
          <w:color w:val="000000" w:themeColor="text1"/>
        </w:rPr>
      </w:pPr>
      <w:r>
        <w:rPr>
          <w:rFonts w:hint="eastAsia"/>
          <w:color w:val="000000" w:themeColor="text1"/>
        </w:rPr>
        <w:t>遗传算法</w:t>
      </w:r>
    </w:p>
    <w:p w14:paraId="2D5F9EC9" w14:textId="378198C8" w:rsidR="00446B08" w:rsidRDefault="00446B08" w:rsidP="00F30389">
      <w:pPr>
        <w:pStyle w:val="--5"/>
        <w:numPr>
          <w:ilvl w:val="0"/>
          <w:numId w:val="15"/>
        </w:numPr>
        <w:ind w:firstLineChars="0"/>
        <w:rPr>
          <w:color w:val="000000" w:themeColor="text1"/>
        </w:rPr>
      </w:pPr>
      <w:r>
        <w:rPr>
          <w:rFonts w:hint="eastAsia"/>
          <w:color w:val="000000" w:themeColor="text1"/>
        </w:rPr>
        <w:t>粒子群算法</w:t>
      </w:r>
    </w:p>
    <w:p w14:paraId="01CEFD3D" w14:textId="269155BE" w:rsidR="00446B08" w:rsidRDefault="00446B08" w:rsidP="00F30389">
      <w:pPr>
        <w:pStyle w:val="--5"/>
        <w:numPr>
          <w:ilvl w:val="0"/>
          <w:numId w:val="15"/>
        </w:numPr>
        <w:ind w:firstLineChars="0"/>
        <w:rPr>
          <w:color w:val="000000" w:themeColor="text1"/>
        </w:rPr>
      </w:pPr>
      <w:r>
        <w:rPr>
          <w:color w:val="000000" w:themeColor="text1"/>
        </w:rPr>
        <w:t>…</w:t>
      </w:r>
    </w:p>
    <w:p w14:paraId="212C226F" w14:textId="07C19BDF" w:rsidR="00446B08" w:rsidRDefault="00446B08" w:rsidP="00446B08">
      <w:pPr>
        <w:pStyle w:val="--5"/>
        <w:ind w:firstLine="480"/>
        <w:rPr>
          <w:b/>
          <w:bCs/>
          <w:color w:val="C00000"/>
        </w:rPr>
      </w:pPr>
      <w:r w:rsidRPr="004D0983">
        <w:rPr>
          <w:b/>
          <w:bCs/>
          <w:color w:val="C00000"/>
        </w:rPr>
        <w:lastRenderedPageBreak/>
        <w:t>M</w:t>
      </w:r>
      <w:r w:rsidRPr="004D0983">
        <w:rPr>
          <w:rFonts w:hint="eastAsia"/>
          <w:b/>
          <w:bCs/>
          <w:color w:val="C00000"/>
        </w:rPr>
        <w:t>atlab</w:t>
      </w:r>
      <w:r w:rsidRPr="004D0983">
        <w:rPr>
          <w:b/>
          <w:bCs/>
          <w:color w:val="C00000"/>
        </w:rPr>
        <w:t xml:space="preserve"> </w:t>
      </w:r>
      <w:r w:rsidRPr="004D0983">
        <w:rPr>
          <w:rFonts w:hint="eastAsia"/>
          <w:b/>
          <w:bCs/>
          <w:color w:val="C00000"/>
        </w:rPr>
        <w:t>开发了包括遗传算法和粒子群算法等</w:t>
      </w:r>
      <w:r w:rsidR="004D0983" w:rsidRPr="004D0983">
        <w:rPr>
          <w:rFonts w:hint="eastAsia"/>
          <w:b/>
          <w:bCs/>
          <w:color w:val="C00000"/>
        </w:rPr>
        <w:t>程序调用接口函数，我们的优化问题可以直接调用其接口进行求解。也可以自行编写程序求解</w:t>
      </w:r>
      <w:r w:rsidR="004D0983">
        <w:rPr>
          <w:rFonts w:hint="eastAsia"/>
          <w:b/>
          <w:bCs/>
          <w:color w:val="C00000"/>
        </w:rPr>
        <w:t>。</w:t>
      </w:r>
    </w:p>
    <w:p w14:paraId="26504732" w14:textId="663D016D" w:rsidR="0038293B" w:rsidRDefault="0038293B" w:rsidP="00EC563D">
      <w:pPr>
        <w:pStyle w:val="--a"/>
        <w:spacing w:before="156" w:after="156"/>
      </w:pPr>
      <w:r>
        <w:rPr>
          <w:rFonts w:hint="eastAsia"/>
        </w:rPr>
        <w:t>2.4</w:t>
      </w:r>
      <w:r>
        <w:t xml:space="preserve"> </w:t>
      </w:r>
      <w:r>
        <w:rPr>
          <w:rFonts w:hint="eastAsia"/>
        </w:rPr>
        <w:t>参考书籍</w:t>
      </w:r>
    </w:p>
    <w:p w14:paraId="54B39D6D" w14:textId="70CEEB26" w:rsidR="0038293B" w:rsidRDefault="00EF03EA" w:rsidP="0038293B">
      <w:pPr>
        <w:pStyle w:val="--5"/>
        <w:numPr>
          <w:ilvl w:val="0"/>
          <w:numId w:val="16"/>
        </w:numPr>
        <w:ind w:firstLineChars="0"/>
      </w:pPr>
      <w:r>
        <w:rPr>
          <w:rFonts w:hint="eastAsia"/>
        </w:rPr>
        <w:t>《</w:t>
      </w:r>
      <w:r w:rsidRPr="00EF03EA">
        <w:rPr>
          <w:rFonts w:hint="eastAsia"/>
          <w:color w:val="C00000"/>
        </w:rPr>
        <w:t>智能控制（第四版）</w:t>
      </w:r>
      <w:r>
        <w:rPr>
          <w:rFonts w:hint="eastAsia"/>
        </w:rPr>
        <w:t>》，刘金琨，电子工业出版社。自动化学院课程教材，有免费随书配套代码下载，</w:t>
      </w:r>
      <w:r w:rsidRPr="003E4B61">
        <w:rPr>
          <w:rFonts w:hint="eastAsia"/>
          <w:color w:val="00B0F0"/>
        </w:rPr>
        <w:t>学习智能算法的具体实现过程的好书</w:t>
      </w:r>
      <w:r>
        <w:rPr>
          <w:rFonts w:hint="eastAsia"/>
        </w:rPr>
        <w:t>。</w:t>
      </w:r>
    </w:p>
    <w:p w14:paraId="4D1FFAAE" w14:textId="18EE92ED" w:rsidR="00583286" w:rsidRDefault="00D94D05" w:rsidP="0038293B">
      <w:pPr>
        <w:pStyle w:val="--5"/>
        <w:numPr>
          <w:ilvl w:val="0"/>
          <w:numId w:val="16"/>
        </w:numPr>
        <w:ind w:firstLineChars="0"/>
      </w:pPr>
      <w:r>
        <w:rPr>
          <w:rFonts w:hint="eastAsia"/>
        </w:rPr>
        <w:t>一类书《</w:t>
      </w:r>
      <w:r>
        <w:rPr>
          <w:rFonts w:hint="eastAsia"/>
        </w:rPr>
        <w:t>**</w:t>
      </w:r>
      <w:r w:rsidRPr="00D94D05">
        <w:rPr>
          <w:rFonts w:hint="eastAsia"/>
          <w:color w:val="C00000"/>
        </w:rPr>
        <w:t>智能算法</w:t>
      </w:r>
      <w:r w:rsidRPr="00D94D05">
        <w:rPr>
          <w:rFonts w:hint="eastAsia"/>
          <w:color w:val="C00000"/>
        </w:rPr>
        <w:t>**</w:t>
      </w:r>
      <w:r w:rsidRPr="00D94D05">
        <w:rPr>
          <w:color w:val="C00000"/>
        </w:rPr>
        <w:t>MATLAB</w:t>
      </w:r>
      <w:r w:rsidRPr="00D94D05">
        <w:rPr>
          <w:rFonts w:hint="eastAsia"/>
          <w:color w:val="C00000"/>
        </w:rPr>
        <w:t>仿真</w:t>
      </w:r>
      <w:r>
        <w:rPr>
          <w:rFonts w:hint="eastAsia"/>
        </w:rPr>
        <w:t>**</w:t>
      </w:r>
      <w:r>
        <w:rPr>
          <w:rFonts w:hint="eastAsia"/>
        </w:rPr>
        <w:t>》此类书多如牛毛，有智能算法的实践案例及其代码</w:t>
      </w:r>
    </w:p>
    <w:p w14:paraId="13873FDA" w14:textId="02E4A8AC" w:rsidR="006C2058" w:rsidRDefault="006C2058" w:rsidP="006C2058">
      <w:pPr>
        <w:pStyle w:val="--f"/>
        <w:jc w:val="left"/>
      </w:pPr>
      <w:r>
        <w:rPr>
          <w:noProof/>
        </w:rPr>
        <w:drawing>
          <wp:inline distT="0" distB="0" distL="0" distR="0" wp14:anchorId="3A19F84D" wp14:editId="10A06D5A">
            <wp:extent cx="2062346" cy="295200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2346" cy="2952000"/>
                    </a:xfrm>
                    <a:prstGeom prst="rect">
                      <a:avLst/>
                    </a:prstGeom>
                  </pic:spPr>
                </pic:pic>
              </a:graphicData>
            </a:graphic>
          </wp:inline>
        </w:drawing>
      </w:r>
      <w:r w:rsidR="00A55DE7" w:rsidRPr="00A55DE7">
        <w:rPr>
          <w:noProof/>
        </w:rPr>
        <w:t xml:space="preserve"> </w:t>
      </w:r>
      <w:r w:rsidR="00A55DE7">
        <w:rPr>
          <w:noProof/>
        </w:rPr>
        <w:drawing>
          <wp:inline distT="0" distB="0" distL="0" distR="0" wp14:anchorId="3CBCAE27" wp14:editId="1F7463F2">
            <wp:extent cx="2149120" cy="2952000"/>
            <wp:effectExtent l="0" t="0" r="381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9120" cy="2952000"/>
                    </a:xfrm>
                    <a:prstGeom prst="rect">
                      <a:avLst/>
                    </a:prstGeom>
                  </pic:spPr>
                </pic:pic>
              </a:graphicData>
            </a:graphic>
          </wp:inline>
        </w:drawing>
      </w:r>
    </w:p>
    <w:p w14:paraId="1B0C1AF5" w14:textId="77777777" w:rsidR="00583286" w:rsidRDefault="00583286">
      <w:pPr>
        <w:widowControl/>
        <w:jc w:val="left"/>
        <w:rPr>
          <w:rFonts w:ascii="Times New Roman" w:hAnsi="Times New Roman"/>
          <w:sz w:val="24"/>
        </w:rPr>
      </w:pPr>
      <w:r>
        <w:br w:type="page"/>
      </w:r>
    </w:p>
    <w:p w14:paraId="7363D3B0" w14:textId="4E94BD73" w:rsidR="00583286" w:rsidRDefault="00583286" w:rsidP="00583286">
      <w:pPr>
        <w:pStyle w:val="--3"/>
      </w:pPr>
      <w:r>
        <w:rPr>
          <w:rFonts w:hint="eastAsia"/>
        </w:rPr>
        <w:lastRenderedPageBreak/>
        <w:t>3</w:t>
      </w:r>
      <w:r>
        <w:t xml:space="preserve"> </w:t>
      </w:r>
      <w:r>
        <w:rPr>
          <w:rFonts w:hint="eastAsia"/>
        </w:rPr>
        <w:t>深度学习</w:t>
      </w:r>
      <w:r w:rsidR="00143204">
        <w:rPr>
          <w:rFonts w:hint="eastAsia"/>
        </w:rPr>
        <w:t>工具</w:t>
      </w:r>
    </w:p>
    <w:p w14:paraId="7E0D2D33" w14:textId="54EDF4DB" w:rsidR="00583286" w:rsidRDefault="006973D1" w:rsidP="00583286">
      <w:pPr>
        <w:pStyle w:val="--a"/>
        <w:numPr>
          <w:ilvl w:val="1"/>
          <w:numId w:val="10"/>
        </w:numPr>
        <w:spacing w:before="156" w:after="156"/>
      </w:pPr>
      <w:r>
        <w:rPr>
          <w:rFonts w:hint="eastAsia"/>
        </w:rPr>
        <w:t>机器学习（</w:t>
      </w:r>
      <w:r w:rsidR="002A77D1">
        <w:rPr>
          <w:rFonts w:hint="eastAsia"/>
        </w:rPr>
        <w:t>神经网络</w:t>
      </w:r>
      <w:r>
        <w:rPr>
          <w:rFonts w:hint="eastAsia"/>
        </w:rPr>
        <w:t>）</w:t>
      </w:r>
      <w:r w:rsidR="002A77D1">
        <w:rPr>
          <w:rFonts w:hint="eastAsia"/>
        </w:rPr>
        <w:t>基本原理</w:t>
      </w:r>
    </w:p>
    <w:p w14:paraId="5937D14F" w14:textId="449978B6" w:rsidR="00A846BA" w:rsidRDefault="00A846BA" w:rsidP="00A846BA">
      <w:pPr>
        <w:pStyle w:val="--5"/>
        <w:ind w:firstLine="480"/>
      </w:pPr>
      <w:r>
        <w:rPr>
          <w:rFonts w:hint="eastAsia"/>
        </w:rPr>
        <w:t>初识神经网络</w:t>
      </w:r>
      <w:r w:rsidR="003D2AF8">
        <w:rPr>
          <w:rFonts w:hint="eastAsia"/>
        </w:rPr>
        <w:t>学习算法</w:t>
      </w:r>
    </w:p>
    <w:p w14:paraId="27B5A791" w14:textId="29A5AEED" w:rsidR="00583286" w:rsidRDefault="002A77D1" w:rsidP="002A77D1">
      <w:pPr>
        <w:pStyle w:val="--a"/>
        <w:spacing w:before="156" w:after="156"/>
      </w:pPr>
      <w:r>
        <w:rPr>
          <w:rFonts w:hint="eastAsia"/>
        </w:rPr>
        <w:t>3.4</w:t>
      </w:r>
      <w:r w:rsidR="006F023A">
        <w:t xml:space="preserve"> </w:t>
      </w:r>
      <w:r w:rsidR="00583286">
        <w:rPr>
          <w:rFonts w:hint="eastAsia"/>
        </w:rPr>
        <w:t>基于</w:t>
      </w:r>
      <w:r w:rsidR="00583286">
        <w:rPr>
          <w:rFonts w:hint="eastAsia"/>
        </w:rPr>
        <w:t>T</w:t>
      </w:r>
      <w:r w:rsidR="00583286">
        <w:t>ensorflow</w:t>
      </w:r>
      <w:r w:rsidR="00F74190">
        <w:rPr>
          <w:rFonts w:hint="eastAsia"/>
        </w:rPr>
        <w:t>框架</w:t>
      </w:r>
      <w:r w:rsidR="00A846BA">
        <w:rPr>
          <w:rFonts w:hint="eastAsia"/>
        </w:rPr>
        <w:t>（或</w:t>
      </w:r>
      <w:r w:rsidR="00A846BA">
        <w:rPr>
          <w:rFonts w:hint="eastAsia"/>
        </w:rPr>
        <w:t>Pytorch</w:t>
      </w:r>
      <w:r w:rsidR="00A846BA">
        <w:rPr>
          <w:rFonts w:hint="eastAsia"/>
        </w:rPr>
        <w:t>）</w:t>
      </w:r>
      <w:r w:rsidR="00583286">
        <w:rPr>
          <w:rFonts w:hint="eastAsia"/>
        </w:rPr>
        <w:t>的深度神经网络搭建及应用</w:t>
      </w:r>
    </w:p>
    <w:p w14:paraId="4AF64D78" w14:textId="06C1ED10" w:rsidR="00F74190" w:rsidRDefault="00C517DA" w:rsidP="00C517DA">
      <w:pPr>
        <w:pStyle w:val="--5"/>
        <w:ind w:firstLine="480"/>
      </w:pPr>
      <w:r>
        <w:rPr>
          <w:rFonts w:hint="eastAsia"/>
        </w:rPr>
        <w:t>搭建自己的网络，使用深度学习这一工具。</w:t>
      </w:r>
    </w:p>
    <w:p w14:paraId="0D4DBE3D" w14:textId="543475F7" w:rsidR="00F74190" w:rsidRDefault="002A77D1" w:rsidP="002A77D1">
      <w:pPr>
        <w:pStyle w:val="--a"/>
        <w:spacing w:before="156" w:after="156"/>
      </w:pPr>
      <w:r>
        <w:rPr>
          <w:rFonts w:hint="eastAsia"/>
        </w:rPr>
        <w:t>3.5</w:t>
      </w:r>
      <w:r w:rsidR="006F023A">
        <w:t xml:space="preserve"> </w:t>
      </w:r>
      <w:r w:rsidR="00F74190">
        <w:rPr>
          <w:rFonts w:hint="eastAsia"/>
        </w:rPr>
        <w:t>参考资料</w:t>
      </w:r>
    </w:p>
    <w:p w14:paraId="20B4A5DA" w14:textId="1EB5C5AD" w:rsidR="00F74190" w:rsidRDefault="00E12E92" w:rsidP="000A001A">
      <w:pPr>
        <w:pStyle w:val="--5"/>
        <w:ind w:firstLine="480"/>
      </w:pPr>
      <w:r>
        <w:rPr>
          <w:rFonts w:hint="eastAsia"/>
        </w:rPr>
        <w:t>视频教程，开源代码网上</w:t>
      </w:r>
      <w:r w:rsidR="00FF0C66">
        <w:rPr>
          <w:rFonts w:hint="eastAsia"/>
        </w:rPr>
        <w:t>都有。总有一款适合</w:t>
      </w:r>
      <w:r w:rsidR="00933EE6">
        <w:rPr>
          <w:rFonts w:hint="eastAsia"/>
        </w:rPr>
        <w:t>自己</w:t>
      </w:r>
      <w:r w:rsidR="00FF0C66">
        <w:rPr>
          <w:rFonts w:hint="eastAsia"/>
        </w:rPr>
        <w:t>。</w:t>
      </w:r>
      <w:r w:rsidR="000A001A">
        <w:rPr>
          <w:rFonts w:hint="eastAsia"/>
        </w:rPr>
        <w:t>例如</w:t>
      </w:r>
      <w:r w:rsidR="000A001A" w:rsidRPr="00A7219A">
        <w:rPr>
          <w:rFonts w:hint="eastAsia"/>
          <w:b/>
          <w:bCs/>
          <w:color w:val="FF0000"/>
        </w:rPr>
        <w:t>莫烦</w:t>
      </w:r>
      <w:r w:rsidR="000A001A" w:rsidRPr="00A7219A">
        <w:rPr>
          <w:rFonts w:hint="eastAsia"/>
          <w:b/>
          <w:bCs/>
          <w:color w:val="FF0000"/>
        </w:rPr>
        <w:t>python</w:t>
      </w:r>
      <w:r w:rsidR="000A001A">
        <w:rPr>
          <w:rFonts w:hint="eastAsia"/>
        </w:rPr>
        <w:t>机器学习系列教程，有短视频教程有代码。</w:t>
      </w:r>
    </w:p>
    <w:p w14:paraId="1607F537" w14:textId="0A3A9107" w:rsidR="000A001A" w:rsidRPr="000A001A" w:rsidRDefault="000A001A" w:rsidP="000A001A">
      <w:pPr>
        <w:pStyle w:val="af"/>
      </w:pPr>
      <w:r>
        <w:rPr>
          <w:noProof/>
        </w:rPr>
        <w:drawing>
          <wp:inline distT="0" distB="0" distL="0" distR="0" wp14:anchorId="03DA73D7" wp14:editId="35CE6DE6">
            <wp:extent cx="5565749" cy="4176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749" cy="4176000"/>
                    </a:xfrm>
                    <a:prstGeom prst="rect">
                      <a:avLst/>
                    </a:prstGeom>
                  </pic:spPr>
                </pic:pic>
              </a:graphicData>
            </a:graphic>
          </wp:inline>
        </w:drawing>
      </w:r>
    </w:p>
    <w:p w14:paraId="348D8CDE" w14:textId="679C5CFD" w:rsidR="00C517DA" w:rsidRDefault="00F74190" w:rsidP="00FF71A5">
      <w:pPr>
        <w:pStyle w:val="--3"/>
      </w:pPr>
      <w:r>
        <w:br w:type="page"/>
      </w:r>
      <w:r w:rsidR="00216BF2">
        <w:rPr>
          <w:rFonts w:hint="eastAsia"/>
        </w:rPr>
        <w:lastRenderedPageBreak/>
        <w:t>4</w:t>
      </w:r>
      <w:r w:rsidR="00F74236">
        <w:t xml:space="preserve"> </w:t>
      </w:r>
      <w:r w:rsidR="00F50A29">
        <w:rPr>
          <w:rFonts w:hint="eastAsia"/>
        </w:rPr>
        <w:t>强化学习工具</w:t>
      </w:r>
    </w:p>
    <w:p w14:paraId="065F700D" w14:textId="36211B4D" w:rsidR="006F023A" w:rsidRDefault="006F023A" w:rsidP="006F023A">
      <w:pPr>
        <w:pStyle w:val="--a"/>
        <w:numPr>
          <w:ilvl w:val="1"/>
          <w:numId w:val="11"/>
        </w:numPr>
        <w:spacing w:before="156" w:after="156"/>
      </w:pPr>
      <w:r>
        <w:rPr>
          <w:rFonts w:hint="eastAsia"/>
        </w:rPr>
        <w:t>强化学习基本理论</w:t>
      </w:r>
    </w:p>
    <w:p w14:paraId="2F211E6F" w14:textId="792729D2" w:rsidR="000D4DE6" w:rsidRDefault="00BA71A5" w:rsidP="00BA71A5">
      <w:pPr>
        <w:pStyle w:val="--5"/>
        <w:numPr>
          <w:ilvl w:val="0"/>
          <w:numId w:val="18"/>
        </w:numPr>
        <w:ind w:firstLineChars="0"/>
      </w:pPr>
      <w:r>
        <w:rPr>
          <w:rFonts w:hint="eastAsia"/>
        </w:rPr>
        <w:t>环境、状态、动作、奖励、策略等基本概念以及公式记号</w:t>
      </w:r>
    </w:p>
    <w:p w14:paraId="283739FD" w14:textId="0160FAF8" w:rsidR="00BA71A5" w:rsidRDefault="00BA71A5" w:rsidP="00BA71A5">
      <w:pPr>
        <w:pStyle w:val="--5"/>
        <w:numPr>
          <w:ilvl w:val="0"/>
          <w:numId w:val="18"/>
        </w:numPr>
        <w:ind w:firstLineChars="0"/>
      </w:pPr>
      <w:r>
        <w:rPr>
          <w:rFonts w:hint="eastAsia"/>
        </w:rPr>
        <w:t>Q-lea</w:t>
      </w:r>
      <w:r>
        <w:t>rning</w:t>
      </w:r>
    </w:p>
    <w:p w14:paraId="0088AE4D" w14:textId="79B69A6F" w:rsidR="00BA71A5" w:rsidRDefault="00BA71A5" w:rsidP="00BA71A5">
      <w:pPr>
        <w:pStyle w:val="--5"/>
        <w:numPr>
          <w:ilvl w:val="0"/>
          <w:numId w:val="18"/>
        </w:numPr>
        <w:ind w:firstLineChars="0"/>
      </w:pPr>
      <w:r>
        <w:rPr>
          <w:rFonts w:hint="eastAsia"/>
        </w:rPr>
        <w:t>S</w:t>
      </w:r>
      <w:r>
        <w:t>arsa &amp; Sarsa(</w:t>
      </w:r>
      <w:r w:rsidRPr="00BA71A5">
        <w:rPr>
          <w:position w:val="-6"/>
        </w:rPr>
        <w:object w:dxaOrig="200" w:dyaOrig="240" w14:anchorId="19D62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5pt;height:12.4pt" o:ole="">
            <v:imagedata r:id="rId14" o:title=""/>
          </v:shape>
          <o:OLEObject Type="Embed" ProgID="Equation.DSMT4" ShapeID="_x0000_i1025" DrawAspect="Content" ObjectID="_1627125195" r:id="rId15"/>
        </w:object>
      </w:r>
      <w:r>
        <w:t>)</w:t>
      </w:r>
    </w:p>
    <w:p w14:paraId="6D4F91C0" w14:textId="5653A516" w:rsidR="00BA71A5" w:rsidRDefault="00BA71A5" w:rsidP="00BA71A5">
      <w:pPr>
        <w:pStyle w:val="--5"/>
        <w:numPr>
          <w:ilvl w:val="0"/>
          <w:numId w:val="18"/>
        </w:numPr>
        <w:ind w:firstLineChars="0"/>
      </w:pPr>
      <w:r>
        <w:t>P</w:t>
      </w:r>
      <w:r>
        <w:rPr>
          <w:rFonts w:hint="eastAsia"/>
        </w:rPr>
        <w:t>o</w:t>
      </w:r>
      <w:r>
        <w:t>licy Gridient</w:t>
      </w:r>
    </w:p>
    <w:p w14:paraId="61F1176E" w14:textId="61910557" w:rsidR="00BA71A5" w:rsidRPr="000D4DE6" w:rsidRDefault="00BA71A5" w:rsidP="00BA71A5">
      <w:pPr>
        <w:pStyle w:val="--5"/>
        <w:numPr>
          <w:ilvl w:val="0"/>
          <w:numId w:val="18"/>
        </w:numPr>
        <w:ind w:firstLineChars="0"/>
      </w:pPr>
      <w:r>
        <w:t>…</w:t>
      </w:r>
    </w:p>
    <w:p w14:paraId="17517B9A" w14:textId="248A5520" w:rsidR="00420A8D" w:rsidRDefault="006F023A" w:rsidP="00114782">
      <w:pPr>
        <w:pStyle w:val="--a"/>
        <w:numPr>
          <w:ilvl w:val="1"/>
          <w:numId w:val="11"/>
        </w:numPr>
        <w:spacing w:before="156" w:after="156"/>
      </w:pPr>
      <w:r>
        <w:rPr>
          <w:rFonts w:hint="eastAsia"/>
        </w:rPr>
        <w:t>深度强化学习算法</w:t>
      </w:r>
    </w:p>
    <w:p w14:paraId="69F065DE" w14:textId="1BA64B3A" w:rsidR="00114782" w:rsidRDefault="00114782" w:rsidP="00114782">
      <w:pPr>
        <w:pStyle w:val="--f"/>
      </w:pPr>
      <w:r>
        <w:rPr>
          <w:noProof/>
        </w:rPr>
        <w:drawing>
          <wp:inline distT="0" distB="0" distL="0" distR="0" wp14:anchorId="694A11D9" wp14:editId="7935AFCD">
            <wp:extent cx="5390515" cy="5329451"/>
            <wp:effectExtent l="0" t="0" r="635" b="5080"/>
            <wp:docPr id="2" name="内容占位符 4">
              <a:extLst xmlns:a="http://schemas.openxmlformats.org/drawingml/2006/main">
                <a:ext uri="{FF2B5EF4-FFF2-40B4-BE49-F238E27FC236}">
                  <a16:creationId xmlns:a16="http://schemas.microsoft.com/office/drawing/2014/main" id="{FBD94295-979E-46B9-A7AF-C087EDA793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FBD94295-979E-46B9-A7AF-C087EDA79384}"/>
                        </a:ext>
                      </a:extLst>
                    </pic:cNvPr>
                    <pic:cNvPicPr>
                      <a:picLocks noGrp="1" noChangeAspect="1"/>
                    </pic:cNvPicPr>
                  </pic:nvPicPr>
                  <pic:blipFill rotWithShape="1">
                    <a:blip r:embed="rId16"/>
                    <a:srcRect l="3791" t="2325" r="2610" b="2091"/>
                    <a:stretch/>
                  </pic:blipFill>
                  <pic:spPr bwMode="auto">
                    <a:xfrm>
                      <a:off x="0" y="0"/>
                      <a:ext cx="5391382" cy="5330308"/>
                    </a:xfrm>
                    <a:prstGeom prst="rect">
                      <a:avLst/>
                    </a:prstGeom>
                    <a:ln>
                      <a:noFill/>
                    </a:ln>
                    <a:extLst>
                      <a:ext uri="{53640926-AAD7-44D8-BBD7-CCE9431645EC}">
                        <a14:shadowObscured xmlns:a14="http://schemas.microsoft.com/office/drawing/2010/main"/>
                      </a:ext>
                    </a:extLst>
                  </pic:spPr>
                </pic:pic>
              </a:graphicData>
            </a:graphic>
          </wp:inline>
        </w:drawing>
      </w:r>
    </w:p>
    <w:p w14:paraId="55A0BE5F" w14:textId="12B4153C" w:rsidR="00114782" w:rsidRDefault="00114782">
      <w:pPr>
        <w:widowControl/>
        <w:jc w:val="left"/>
        <w:rPr>
          <w:rFonts w:ascii="Times New Roman" w:hAnsi="Times New Roman"/>
          <w:sz w:val="24"/>
        </w:rPr>
      </w:pPr>
      <w:r>
        <w:br w:type="page"/>
      </w:r>
    </w:p>
    <w:p w14:paraId="219F66A8" w14:textId="1C977E1E" w:rsidR="00114782" w:rsidRDefault="00133A61" w:rsidP="00114782">
      <w:pPr>
        <w:pStyle w:val="--f"/>
      </w:pPr>
      <w:r>
        <w:rPr>
          <w:noProof/>
        </w:rPr>
        <w:lastRenderedPageBreak/>
        <w:drawing>
          <wp:inline distT="0" distB="0" distL="0" distR="0" wp14:anchorId="362348F8" wp14:editId="455658BF">
            <wp:extent cx="5760085" cy="2868295"/>
            <wp:effectExtent l="0" t="0" r="0" b="8255"/>
            <wp:docPr id="3" name="内容占位符 5">
              <a:extLst xmlns:a="http://schemas.openxmlformats.org/drawingml/2006/main">
                <a:ext uri="{FF2B5EF4-FFF2-40B4-BE49-F238E27FC236}">
                  <a16:creationId xmlns:a16="http://schemas.microsoft.com/office/drawing/2014/main" id="{6DBF5DE8-23B6-4150-B159-CD7930BDF3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6DBF5DE8-23B6-4150-B159-CD7930BDF300}"/>
                        </a:ext>
                      </a:extLst>
                    </pic:cNvPr>
                    <pic:cNvPicPr>
                      <a:picLocks noGrp="1" noChangeAspect="1"/>
                    </pic:cNvPicPr>
                  </pic:nvPicPr>
                  <pic:blipFill>
                    <a:blip r:embed="rId17"/>
                    <a:stretch>
                      <a:fillRect/>
                    </a:stretch>
                  </pic:blipFill>
                  <pic:spPr>
                    <a:xfrm>
                      <a:off x="0" y="0"/>
                      <a:ext cx="5760085" cy="2868295"/>
                    </a:xfrm>
                    <a:prstGeom prst="rect">
                      <a:avLst/>
                    </a:prstGeom>
                  </pic:spPr>
                </pic:pic>
              </a:graphicData>
            </a:graphic>
          </wp:inline>
        </w:drawing>
      </w:r>
    </w:p>
    <w:p w14:paraId="7ACDF97F" w14:textId="583457DA" w:rsidR="006973D1" w:rsidRDefault="00133A61" w:rsidP="00133A61">
      <w:pPr>
        <w:pStyle w:val="--f"/>
      </w:pPr>
      <w:r>
        <w:rPr>
          <w:noProof/>
        </w:rPr>
        <w:drawing>
          <wp:inline distT="0" distB="0" distL="0" distR="0" wp14:anchorId="293A439B" wp14:editId="3AF0F23D">
            <wp:extent cx="5760085" cy="3885565"/>
            <wp:effectExtent l="0" t="0" r="0" b="635"/>
            <wp:docPr id="8" name="图片 4">
              <a:extLst xmlns:a="http://schemas.openxmlformats.org/drawingml/2006/main">
                <a:ext uri="{FF2B5EF4-FFF2-40B4-BE49-F238E27FC236}">
                  <a16:creationId xmlns:a16="http://schemas.microsoft.com/office/drawing/2014/main" id="{74AB76C0-6367-4480-92DF-0488FF7D9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4AB76C0-6367-4480-92DF-0488FF7D9993}"/>
                        </a:ext>
                      </a:extLst>
                    </pic:cNvPr>
                    <pic:cNvPicPr>
                      <a:picLocks noChangeAspect="1"/>
                    </pic:cNvPicPr>
                  </pic:nvPicPr>
                  <pic:blipFill>
                    <a:blip r:embed="rId18"/>
                    <a:stretch>
                      <a:fillRect/>
                    </a:stretch>
                  </pic:blipFill>
                  <pic:spPr>
                    <a:xfrm>
                      <a:off x="0" y="0"/>
                      <a:ext cx="5760085" cy="3885565"/>
                    </a:xfrm>
                    <a:prstGeom prst="rect">
                      <a:avLst/>
                    </a:prstGeom>
                  </pic:spPr>
                </pic:pic>
              </a:graphicData>
            </a:graphic>
          </wp:inline>
        </w:drawing>
      </w:r>
    </w:p>
    <w:p w14:paraId="6B1B3CA8" w14:textId="77777777" w:rsidR="006973D1" w:rsidRDefault="006973D1">
      <w:pPr>
        <w:widowControl/>
        <w:jc w:val="left"/>
        <w:rPr>
          <w:rFonts w:ascii="Times New Roman" w:eastAsia="宋体" w:hAnsi="Times New Roman"/>
        </w:rPr>
      </w:pPr>
      <w:r>
        <w:br w:type="page"/>
      </w:r>
    </w:p>
    <w:p w14:paraId="52B16433" w14:textId="789CE529" w:rsidR="00933EE6" w:rsidRDefault="00933EE6" w:rsidP="00400744">
      <w:pPr>
        <w:pStyle w:val="--a"/>
        <w:numPr>
          <w:ilvl w:val="1"/>
          <w:numId w:val="11"/>
        </w:numPr>
        <w:spacing w:before="156" w:after="156"/>
      </w:pPr>
      <w:r>
        <w:rPr>
          <w:rFonts w:hint="eastAsia"/>
        </w:rPr>
        <w:lastRenderedPageBreak/>
        <w:t>参考资料</w:t>
      </w:r>
    </w:p>
    <w:p w14:paraId="57DEC255" w14:textId="56D51ADD" w:rsidR="00150BA7" w:rsidRPr="00150BA7" w:rsidRDefault="00BC2ED5" w:rsidP="00BC2ED5">
      <w:pPr>
        <w:pStyle w:val="--5"/>
        <w:numPr>
          <w:ilvl w:val="0"/>
          <w:numId w:val="23"/>
        </w:numPr>
        <w:ind w:firstLineChars="0"/>
      </w:pPr>
      <w:r w:rsidRPr="00BC2ED5">
        <w:rPr>
          <w:shd w:val="clear" w:color="auto" w:fill="FFFFFF"/>
        </w:rPr>
        <w:t>强化学习教父</w:t>
      </w:r>
      <w:r w:rsidRPr="00BC2ED5">
        <w:rPr>
          <w:shd w:val="clear" w:color="auto" w:fill="FFFFFF"/>
        </w:rPr>
        <w:t xml:space="preserve"> Richard Sutton </w:t>
      </w:r>
      <w:r w:rsidRPr="00BC2ED5">
        <w:rPr>
          <w:shd w:val="clear" w:color="auto" w:fill="FFFFFF"/>
        </w:rPr>
        <w:t>的经典教材《</w:t>
      </w:r>
      <w:r w:rsidRPr="00BC2ED5">
        <w:rPr>
          <w:b/>
          <w:bCs/>
          <w:color w:val="FF0000"/>
          <w:shd w:val="clear" w:color="auto" w:fill="FFFFFF"/>
        </w:rPr>
        <w:t>Reinforcement Learning</w:t>
      </w:r>
      <w:r w:rsidRPr="00BC2ED5">
        <w:rPr>
          <w:b/>
          <w:bCs/>
          <w:color w:val="FF0000"/>
          <w:shd w:val="clear" w:color="auto" w:fill="FFFFFF"/>
        </w:rPr>
        <w:t>：</w:t>
      </w:r>
      <w:r w:rsidRPr="00BC2ED5">
        <w:rPr>
          <w:b/>
          <w:bCs/>
          <w:color w:val="FF0000"/>
          <w:shd w:val="clear" w:color="auto" w:fill="FFFFFF"/>
        </w:rPr>
        <w:t>An Introduction</w:t>
      </w:r>
      <w:r w:rsidRPr="00BC2ED5">
        <w:rPr>
          <w:shd w:val="clear" w:color="auto" w:fill="FFFFFF"/>
        </w:rPr>
        <w:t>》第二版。本书分为三大部分，共十七章，课程代码与资料</w:t>
      </w:r>
      <w:r w:rsidRPr="00BC2ED5">
        <w:rPr>
          <w:rFonts w:hint="eastAsia"/>
          <w:shd w:val="clear" w:color="auto" w:fill="FFFFFF"/>
        </w:rPr>
        <w:t>、</w:t>
      </w:r>
      <w:r w:rsidRPr="00BC2ED5">
        <w:rPr>
          <w:shd w:val="clear" w:color="auto" w:fill="FFFFFF"/>
        </w:rPr>
        <w:t>下载《强化学习</w:t>
      </w:r>
      <w:r w:rsidRPr="00BC2ED5">
        <w:rPr>
          <w:rFonts w:hint="eastAsia"/>
          <w:shd w:val="clear" w:color="auto" w:fill="FFFFFF"/>
        </w:rPr>
        <w:t>导论</w:t>
      </w:r>
      <w:r w:rsidRPr="00BC2ED5">
        <w:rPr>
          <w:shd w:val="clear" w:color="auto" w:fill="FFFFFF"/>
        </w:rPr>
        <w:t>》</w:t>
      </w:r>
      <w:r w:rsidRPr="00BC2ED5">
        <w:rPr>
          <w:shd w:val="clear" w:color="auto" w:fill="FFFFFF"/>
        </w:rPr>
        <w:t xml:space="preserve">PDF </w:t>
      </w:r>
      <w:r>
        <w:rPr>
          <w:rFonts w:hint="eastAsia"/>
          <w:shd w:val="clear" w:color="auto" w:fill="FFFFFF"/>
        </w:rPr>
        <w:t>。</w:t>
      </w:r>
    </w:p>
    <w:p w14:paraId="487481F4" w14:textId="5860902B" w:rsidR="00150BA7" w:rsidRDefault="00150BA7" w:rsidP="00150BA7">
      <w:pPr>
        <w:pStyle w:val="--5"/>
        <w:ind w:left="900" w:firstLineChars="0" w:firstLine="0"/>
        <w:rPr>
          <w:rFonts w:ascii="Arial" w:hAnsi="Arial" w:cs="Arial"/>
          <w:color w:val="191919"/>
          <w:shd w:val="clear" w:color="auto" w:fill="FFFFFF"/>
        </w:rPr>
      </w:pPr>
      <w:r>
        <w:rPr>
          <w:rFonts w:ascii="Arial" w:hAnsi="Arial" w:cs="Arial"/>
          <w:color w:val="191919"/>
          <w:shd w:val="clear" w:color="auto" w:fill="FFFFFF"/>
        </w:rPr>
        <w:t>书籍百度网盘：</w:t>
      </w:r>
      <w:hyperlink r:id="rId19" w:history="1">
        <w:r w:rsidRPr="00976460">
          <w:rPr>
            <w:rStyle w:val="a8"/>
            <w:rFonts w:ascii="Arial" w:hAnsi="Arial" w:cs="Arial"/>
            <w:shd w:val="clear" w:color="auto" w:fill="FFFFFF"/>
          </w:rPr>
          <w:t>https://pan.baidu.com/s/1miP38tM</w:t>
        </w:r>
      </w:hyperlink>
    </w:p>
    <w:p w14:paraId="512666B6" w14:textId="3F30DA2A" w:rsidR="00150BA7" w:rsidRDefault="00150BA7" w:rsidP="00150BA7">
      <w:pPr>
        <w:pStyle w:val="--5"/>
        <w:ind w:left="900" w:firstLineChars="0" w:firstLine="0"/>
        <w:rPr>
          <w:rFonts w:ascii="Arial" w:hAnsi="Arial" w:cs="Arial"/>
          <w:color w:val="191919"/>
          <w:shd w:val="clear" w:color="auto" w:fill="FFFFFF"/>
        </w:rPr>
      </w:pPr>
      <w:r>
        <w:rPr>
          <w:rFonts w:ascii="Arial" w:hAnsi="Arial" w:cs="Arial"/>
          <w:color w:val="191919"/>
          <w:shd w:val="clear" w:color="auto" w:fill="FFFFFF"/>
        </w:rPr>
        <w:t>原书籍地址：</w:t>
      </w:r>
      <w:hyperlink r:id="rId20" w:history="1">
        <w:r w:rsidRPr="00976460">
          <w:rPr>
            <w:rStyle w:val="a8"/>
            <w:rFonts w:ascii="Arial" w:hAnsi="Arial" w:cs="Arial"/>
            <w:shd w:val="clear" w:color="auto" w:fill="FFFFFF"/>
          </w:rPr>
          <w:t>http://incompleteideas.net/sutton/book/bookdraft2017nov5.pdf</w:t>
        </w:r>
      </w:hyperlink>
    </w:p>
    <w:p w14:paraId="3B04B3F5" w14:textId="1E72E054" w:rsidR="00150BA7" w:rsidRDefault="00150BA7" w:rsidP="00150BA7">
      <w:pPr>
        <w:pStyle w:val="--5"/>
        <w:ind w:left="900" w:firstLineChars="0" w:firstLine="0"/>
        <w:rPr>
          <w:rFonts w:ascii="Arial" w:hAnsi="Arial" w:cs="Arial"/>
          <w:color w:val="191919"/>
          <w:shd w:val="clear" w:color="auto" w:fill="FFFFFF"/>
        </w:rPr>
      </w:pPr>
      <w:r>
        <w:rPr>
          <w:rFonts w:ascii="Arial" w:hAnsi="Arial" w:cs="Arial"/>
          <w:color w:val="191919"/>
          <w:shd w:val="clear" w:color="auto" w:fill="FFFFFF"/>
        </w:rPr>
        <w:t>课程代码地址：</w:t>
      </w:r>
      <w:hyperlink r:id="rId21" w:history="1">
        <w:r w:rsidRPr="00976460">
          <w:rPr>
            <w:rStyle w:val="a8"/>
            <w:rFonts w:ascii="Arial" w:hAnsi="Arial" w:cs="Arial"/>
            <w:shd w:val="clear" w:color="auto" w:fill="FFFFFF"/>
          </w:rPr>
          <w:t>https://github.com/ShangtongZhang/reinforcement-learning-an-introduction</w:t>
        </w:r>
      </w:hyperlink>
    </w:p>
    <w:p w14:paraId="3814AE43" w14:textId="3AE15210" w:rsidR="00E1086B" w:rsidRDefault="00E1086B" w:rsidP="00150BA7">
      <w:pPr>
        <w:pStyle w:val="--5"/>
        <w:ind w:left="900" w:firstLineChars="0" w:firstLine="0"/>
        <w:rPr>
          <w:rFonts w:ascii="Arial" w:hAnsi="Arial" w:cs="Arial"/>
          <w:color w:val="191919"/>
          <w:shd w:val="clear" w:color="auto" w:fill="FFFFFF"/>
        </w:rPr>
      </w:pPr>
      <w:r>
        <w:rPr>
          <w:rFonts w:ascii="Arial" w:hAnsi="Arial" w:cs="Arial"/>
          <w:color w:val="191919"/>
          <w:shd w:val="clear" w:color="auto" w:fill="FFFFFF"/>
        </w:rPr>
        <w:t>课程资料地址：</w:t>
      </w:r>
      <w:r w:rsidRPr="007A5280">
        <w:rPr>
          <w:rStyle w:val="a8"/>
          <w:rFonts w:ascii="Arial" w:hAnsi="Arial" w:cs="Arial"/>
          <w:shd w:val="clear" w:color="auto" w:fill="FFFFFF"/>
        </w:rPr>
        <w:t>http://incompleteideas.net/sutton/book/the-book-2nd.html</w:t>
      </w:r>
    </w:p>
    <w:p w14:paraId="4AB197F6" w14:textId="7F357889" w:rsidR="00150BA7" w:rsidRDefault="00C275C5" w:rsidP="00150BA7">
      <w:pPr>
        <w:pStyle w:val="--5"/>
        <w:numPr>
          <w:ilvl w:val="0"/>
          <w:numId w:val="23"/>
        </w:numPr>
        <w:ind w:firstLineChars="0"/>
      </w:pPr>
      <w:r>
        <w:rPr>
          <w:rFonts w:hint="eastAsia"/>
        </w:rPr>
        <w:t>莫烦</w:t>
      </w:r>
      <w:r>
        <w:rPr>
          <w:rFonts w:hint="eastAsia"/>
        </w:rPr>
        <w:t>python</w:t>
      </w:r>
      <w:r>
        <w:rPr>
          <w:rFonts w:hint="eastAsia"/>
        </w:rPr>
        <w:t>强化学习系列教程，含代码，有各种算法的具体实现。</w:t>
      </w:r>
    </w:p>
    <w:p w14:paraId="171FC9F8" w14:textId="750E53D7" w:rsidR="00C275C5" w:rsidRDefault="00C275C5" w:rsidP="00C275C5">
      <w:pPr>
        <w:pStyle w:val="--5"/>
        <w:ind w:left="480" w:firstLineChars="0" w:firstLine="360"/>
      </w:pPr>
      <w:r>
        <w:t>RL</w:t>
      </w:r>
      <w:r>
        <w:rPr>
          <w:rFonts w:hint="eastAsia"/>
        </w:rPr>
        <w:t>教程网址</w:t>
      </w:r>
      <w:hyperlink r:id="rId22" w:history="1">
        <w:r w:rsidRPr="00976460">
          <w:rPr>
            <w:rStyle w:val="a8"/>
          </w:rPr>
          <w:t>https://morvanzhou.github.io/tutorials/machine-learning/reinforcement-learning/</w:t>
        </w:r>
      </w:hyperlink>
    </w:p>
    <w:p w14:paraId="0929C188" w14:textId="3C6EED7A" w:rsidR="00C275C5" w:rsidRDefault="00C275C5" w:rsidP="00C275C5">
      <w:pPr>
        <w:pStyle w:val="--5"/>
        <w:ind w:left="480" w:firstLineChars="0" w:firstLine="360"/>
      </w:pPr>
      <w:r>
        <w:rPr>
          <w:rFonts w:hint="eastAsia"/>
        </w:rPr>
        <w:t>一个机械臂深度强化学习例子：</w:t>
      </w:r>
      <w:hyperlink r:id="rId23" w:history="1">
        <w:r>
          <w:rPr>
            <w:rStyle w:val="a8"/>
          </w:rPr>
          <w:t>https://www.bilibili.com/video/av16797357</w:t>
        </w:r>
      </w:hyperlink>
    </w:p>
    <w:p w14:paraId="0699329F" w14:textId="22956746" w:rsidR="00C275C5" w:rsidRPr="00121A2C" w:rsidRDefault="00C275C5" w:rsidP="00893428">
      <w:pPr>
        <w:pStyle w:val="--5"/>
        <w:ind w:leftChars="100" w:left="210" w:firstLineChars="300" w:firstLine="720"/>
        <w:rPr>
          <w:rStyle w:val="a8"/>
        </w:rPr>
      </w:pPr>
      <w:r>
        <w:rPr>
          <w:rFonts w:hint="eastAsia"/>
        </w:rPr>
        <w:t>其代码：</w:t>
      </w:r>
      <w:r w:rsidR="00893428" w:rsidRPr="00121A2C">
        <w:rPr>
          <w:rStyle w:val="a8"/>
        </w:rPr>
        <w:t>https://github.com/MorvanZhou/train-robot-arm-from-scratch</w:t>
      </w:r>
    </w:p>
    <w:p w14:paraId="3808259F" w14:textId="55A1A522" w:rsidR="00933EE6" w:rsidRPr="00BC2ED5" w:rsidRDefault="008B65EF" w:rsidP="008B65EF">
      <w:pPr>
        <w:pStyle w:val="--5"/>
        <w:ind w:firstLineChars="0" w:firstLine="0"/>
        <w:jc w:val="center"/>
      </w:pPr>
      <w:r>
        <w:rPr>
          <w:noProof/>
        </w:rPr>
        <w:drawing>
          <wp:inline distT="0" distB="0" distL="0" distR="0" wp14:anchorId="002A8071" wp14:editId="4452D0EE">
            <wp:extent cx="2694668" cy="291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4668" cy="2916000"/>
                    </a:xfrm>
                    <a:prstGeom prst="rect">
                      <a:avLst/>
                    </a:prstGeom>
                  </pic:spPr>
                </pic:pic>
              </a:graphicData>
            </a:graphic>
          </wp:inline>
        </w:drawing>
      </w:r>
      <w:r w:rsidR="00842E38">
        <w:rPr>
          <w:noProof/>
        </w:rPr>
        <w:drawing>
          <wp:inline distT="0" distB="0" distL="0" distR="0" wp14:anchorId="3548F70C" wp14:editId="4FB10324">
            <wp:extent cx="2310649" cy="2916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0649" cy="2916000"/>
                    </a:xfrm>
                    <a:prstGeom prst="rect">
                      <a:avLst/>
                    </a:prstGeom>
                  </pic:spPr>
                </pic:pic>
              </a:graphicData>
            </a:graphic>
          </wp:inline>
        </w:drawing>
      </w:r>
    </w:p>
    <w:p w14:paraId="58C7C2F1" w14:textId="011FA4B8" w:rsidR="00DD6285" w:rsidRDefault="00DD6285" w:rsidP="004F7449">
      <w:pPr>
        <w:pStyle w:val="--3"/>
      </w:pPr>
      <w:r>
        <w:rPr>
          <w:rFonts w:hint="eastAsia"/>
        </w:rPr>
        <w:lastRenderedPageBreak/>
        <w:t>5</w:t>
      </w:r>
      <w:r>
        <w:t xml:space="preserve"> </w:t>
      </w:r>
      <w:r w:rsidR="003D75EA">
        <w:rPr>
          <w:rFonts w:hint="eastAsia"/>
        </w:rPr>
        <w:t>机器人运动规划</w:t>
      </w:r>
      <w:r w:rsidR="0060600D">
        <w:rPr>
          <w:rFonts w:hint="eastAsia"/>
        </w:rPr>
        <w:t>（基于数值计算）</w:t>
      </w:r>
    </w:p>
    <w:p w14:paraId="3EAA6E3A" w14:textId="322B57BE" w:rsidR="005F69B7" w:rsidRDefault="000B59F5" w:rsidP="000B59F5">
      <w:pPr>
        <w:pStyle w:val="--5"/>
        <w:ind w:firstLine="480"/>
      </w:pPr>
      <w:r>
        <w:rPr>
          <w:rFonts w:hint="eastAsia"/>
        </w:rPr>
        <w:t>参考</w:t>
      </w:r>
      <w:r w:rsidRPr="000B59F5">
        <w:rPr>
          <w:rFonts w:hint="eastAsia"/>
          <w:color w:val="C00000"/>
        </w:rPr>
        <w:t>吴恩达</w:t>
      </w:r>
      <w:r w:rsidRPr="000B59F5">
        <w:rPr>
          <w:rFonts w:hint="eastAsia"/>
          <w:color w:val="C00000"/>
        </w:rPr>
        <w:t>cou</w:t>
      </w:r>
      <w:r w:rsidRPr="000B59F5">
        <w:rPr>
          <w:color w:val="C00000"/>
        </w:rPr>
        <w:t>rsera</w:t>
      </w:r>
      <w:r>
        <w:rPr>
          <w:rFonts w:hint="eastAsia"/>
        </w:rPr>
        <w:t>官网的机器人专项课程</w:t>
      </w:r>
      <w:r w:rsidR="005F69B7">
        <w:rPr>
          <w:rFonts w:hint="eastAsia"/>
        </w:rPr>
        <w:t>。可以网上下载其授课资料以及课堂作业</w:t>
      </w:r>
      <w:r w:rsidR="000F066C">
        <w:rPr>
          <w:rFonts w:hint="eastAsia"/>
        </w:rPr>
        <w:t>及其</w:t>
      </w:r>
      <w:r w:rsidR="00934B35">
        <w:rPr>
          <w:rFonts w:hint="eastAsia"/>
        </w:rPr>
        <w:t>涉及算法</w:t>
      </w:r>
      <w:r w:rsidR="000F066C">
        <w:rPr>
          <w:rFonts w:hint="eastAsia"/>
        </w:rPr>
        <w:t>基本实现代码</w:t>
      </w:r>
      <w:r w:rsidR="005F69B7">
        <w:rPr>
          <w:rFonts w:hint="eastAsia"/>
        </w:rPr>
        <w:t>。网址：</w:t>
      </w:r>
      <w:hyperlink r:id="rId26" w:history="1">
        <w:r w:rsidR="005F69B7">
          <w:rPr>
            <w:rStyle w:val="a8"/>
          </w:rPr>
          <w:t>https://www.coursera.org/learn/robotics-motion-planning?specialization=robotics</w:t>
        </w:r>
      </w:hyperlink>
    </w:p>
    <w:p w14:paraId="43D1E3F9" w14:textId="77777777" w:rsidR="00C05942" w:rsidRDefault="00C05942" w:rsidP="000B59F5">
      <w:pPr>
        <w:pStyle w:val="--5"/>
        <w:ind w:firstLine="480"/>
        <w:rPr>
          <w:rFonts w:hint="eastAsia"/>
        </w:rPr>
      </w:pPr>
    </w:p>
    <w:p w14:paraId="588EEC10" w14:textId="0588408E" w:rsidR="005F69B7" w:rsidRDefault="005F69B7" w:rsidP="005F69B7">
      <w:pPr>
        <w:pStyle w:val="--f"/>
      </w:pPr>
      <w:r>
        <w:rPr>
          <w:noProof/>
        </w:rPr>
        <w:drawing>
          <wp:inline distT="0" distB="0" distL="0" distR="0" wp14:anchorId="6A989E6B" wp14:editId="433BF49F">
            <wp:extent cx="5760085" cy="406725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1071"/>
                    <a:stretch/>
                  </pic:blipFill>
                  <pic:spPr bwMode="auto">
                    <a:xfrm>
                      <a:off x="0" y="0"/>
                      <a:ext cx="5760085" cy="4067251"/>
                    </a:xfrm>
                    <a:prstGeom prst="rect">
                      <a:avLst/>
                    </a:prstGeom>
                    <a:ln>
                      <a:noFill/>
                    </a:ln>
                    <a:extLst>
                      <a:ext uri="{53640926-AAD7-44D8-BBD7-CCE9431645EC}">
                        <a14:shadowObscured xmlns:a14="http://schemas.microsoft.com/office/drawing/2010/main"/>
                      </a:ext>
                    </a:extLst>
                  </pic:spPr>
                </pic:pic>
              </a:graphicData>
            </a:graphic>
          </wp:inline>
        </w:drawing>
      </w:r>
    </w:p>
    <w:p w14:paraId="5721439A" w14:textId="77777777" w:rsidR="00C05942" w:rsidRPr="00C05942" w:rsidRDefault="00C05942" w:rsidP="00C05942">
      <w:pPr>
        <w:pStyle w:val="--5"/>
        <w:ind w:firstLine="480"/>
        <w:rPr>
          <w:rFonts w:hint="eastAsia"/>
        </w:rPr>
      </w:pPr>
    </w:p>
    <w:p w14:paraId="2B64DE4A" w14:textId="6AA7F862" w:rsidR="00C8186C" w:rsidRDefault="00C8186C" w:rsidP="00C8186C">
      <w:pPr>
        <w:pStyle w:val="--5"/>
        <w:ind w:firstLine="480"/>
      </w:pPr>
      <w:r w:rsidRPr="00C8186C">
        <w:rPr>
          <w:rFonts w:hint="eastAsia"/>
          <w:b/>
          <w:bCs/>
          <w:color w:val="FF0000"/>
        </w:rPr>
        <w:t>简介：</w:t>
      </w:r>
      <w:r w:rsidRPr="00C8186C">
        <w:rPr>
          <w:rFonts w:hint="eastAsia"/>
        </w:rPr>
        <w:t>机器人系统通常包括三个部分</w:t>
      </w:r>
      <w:r w:rsidRPr="00C8186C">
        <w:t>:</w:t>
      </w:r>
      <w:r w:rsidRPr="00C8186C">
        <w:t>一个能够对环境施加力和扭矩的机构，一个感知世界的感知系统，一个调节机器人行为以达到预期目的的决策和控制系统。在这门课中，我们将考虑机器人如何决定做什么来实现它的目标。这个问题通常被称为运动规划，它已经用不同的方法来建模不同的情况。您将学习解决这个问题的一些最常见的方法，包括</w:t>
      </w:r>
      <w:r w:rsidRPr="004D0439">
        <w:rPr>
          <w:b/>
          <w:bCs/>
          <w:color w:val="FF0000"/>
        </w:rPr>
        <w:t>基于图的方法、随机规划器和人工势场</w:t>
      </w:r>
      <w:r w:rsidRPr="00C8186C">
        <w:t>。在整个课程中，我们将讨论使计划具有挑战性的问题的各个方面</w:t>
      </w:r>
      <w:r>
        <w:rPr>
          <w:rFonts w:hint="eastAsia"/>
        </w:rPr>
        <w:t>。</w:t>
      </w:r>
    </w:p>
    <w:p w14:paraId="3412ECC0" w14:textId="6E7E84CE" w:rsidR="000F066C" w:rsidRPr="007B2F29" w:rsidRDefault="000F066C" w:rsidP="000F066C">
      <w:pPr>
        <w:pStyle w:val="--a"/>
        <w:spacing w:before="156" w:after="156"/>
        <w:rPr>
          <w:color w:val="00B0F0"/>
        </w:rPr>
      </w:pPr>
      <w:r w:rsidRPr="007B2F29">
        <w:rPr>
          <w:rFonts w:hint="eastAsia"/>
          <w:color w:val="00B0F0"/>
        </w:rPr>
        <w:lastRenderedPageBreak/>
        <w:t>5.1</w:t>
      </w:r>
      <w:r w:rsidRPr="007B2F29">
        <w:rPr>
          <w:color w:val="00B0F0"/>
        </w:rPr>
        <w:t xml:space="preserve"> </w:t>
      </w:r>
      <w:r w:rsidR="00614DB1" w:rsidRPr="007B2F29">
        <w:rPr>
          <w:color w:val="00B0F0"/>
        </w:rPr>
        <w:t>Graph-based Plan Methods</w:t>
      </w:r>
    </w:p>
    <w:p w14:paraId="60460630" w14:textId="62B4C3E0" w:rsidR="003A7B99" w:rsidRDefault="003A7B99" w:rsidP="003A7B99">
      <w:pPr>
        <w:pStyle w:val="--5"/>
        <w:ind w:firstLine="480"/>
      </w:pPr>
      <w:r w:rsidRPr="003A7B99">
        <w:rPr>
          <w:rFonts w:hint="eastAsia"/>
        </w:rPr>
        <w:t>欢迎来到第一周</w:t>
      </w:r>
      <w:r w:rsidRPr="003A7B99">
        <w:t>!</w:t>
      </w:r>
      <w:r w:rsidRPr="003A7B99">
        <w:t>在本模块中，我们将介绍通过网格规划路线的问题，在网格中机器人只能占据离散的位置。我们可以将这些情况建模为图，其中节点对应于网格位置，边缘对应于相邻网格单元之间的路由。本文介绍了几种用于规划起始节点和目标节点之间路径的算法，包括</w:t>
      </w:r>
      <w:r w:rsidRPr="003A7B99">
        <w:rPr>
          <w:b/>
          <w:bCs/>
          <w:color w:val="FF0000"/>
        </w:rPr>
        <w:t>广度优先搜索算法、</w:t>
      </w:r>
      <w:r w:rsidRPr="003A7B99">
        <w:rPr>
          <w:b/>
          <w:bCs/>
          <w:color w:val="FF0000"/>
        </w:rPr>
        <w:t>Dijkstra</w:t>
      </w:r>
      <w:r w:rsidRPr="003A7B99">
        <w:rPr>
          <w:b/>
          <w:bCs/>
          <w:color w:val="FF0000"/>
        </w:rPr>
        <w:t>算法和</w:t>
      </w:r>
      <w:r w:rsidRPr="003A7B99">
        <w:rPr>
          <w:b/>
          <w:bCs/>
          <w:color w:val="FF0000"/>
        </w:rPr>
        <w:t>A</w:t>
      </w:r>
      <w:r w:rsidR="00520E81">
        <w:rPr>
          <w:b/>
          <w:bCs/>
          <w:color w:val="FF0000"/>
        </w:rPr>
        <w:t>-</w:t>
      </w:r>
      <w:r w:rsidR="00520E81">
        <w:rPr>
          <w:rFonts w:hint="eastAsia"/>
          <w:b/>
          <w:bCs/>
          <w:color w:val="FF0000"/>
        </w:rPr>
        <w:t>star</w:t>
      </w:r>
      <w:r w:rsidRPr="003A7B99">
        <w:rPr>
          <w:b/>
          <w:bCs/>
          <w:color w:val="FF0000"/>
        </w:rPr>
        <w:t>过程</w:t>
      </w:r>
      <w:r w:rsidRPr="003A7B99">
        <w:t>。</w:t>
      </w:r>
    </w:p>
    <w:p w14:paraId="22CF1BC7" w14:textId="1B567EAA" w:rsidR="00614DB1" w:rsidRPr="007B2F29" w:rsidRDefault="00614DB1" w:rsidP="003A7B99">
      <w:pPr>
        <w:pStyle w:val="--a"/>
        <w:spacing w:before="156" w:after="156"/>
        <w:rPr>
          <w:color w:val="00B0F0"/>
        </w:rPr>
      </w:pPr>
      <w:r w:rsidRPr="007B2F29">
        <w:rPr>
          <w:rFonts w:hint="eastAsia"/>
          <w:color w:val="00B0F0"/>
        </w:rPr>
        <w:t>5.2</w:t>
      </w:r>
      <w:r w:rsidRPr="007B2F29">
        <w:rPr>
          <w:color w:val="00B0F0"/>
        </w:rPr>
        <w:t xml:space="preserve"> </w:t>
      </w:r>
      <w:r w:rsidRPr="007B2F29">
        <w:rPr>
          <w:color w:val="00B0F0"/>
        </w:rPr>
        <w:t>Configuration Space</w:t>
      </w:r>
    </w:p>
    <w:p w14:paraId="7D96FAB4" w14:textId="2EE06EB2" w:rsidR="003A7B99" w:rsidRDefault="002D4D27" w:rsidP="003A7B99">
      <w:pPr>
        <w:pStyle w:val="--5"/>
        <w:ind w:firstLine="480"/>
      </w:pPr>
      <w:r w:rsidRPr="002D4D27">
        <w:rPr>
          <w:rFonts w:hint="eastAsia"/>
        </w:rPr>
        <w:t>欢迎来到第二周</w:t>
      </w:r>
      <w:r w:rsidRPr="002D4D27">
        <w:t>!</w:t>
      </w:r>
      <w:r w:rsidRPr="002D4D27">
        <w:t>在这个模块中，我们首先介绍了</w:t>
      </w:r>
      <w:r w:rsidRPr="002D4D27">
        <w:rPr>
          <w:b/>
          <w:bCs/>
          <w:color w:val="FF0000"/>
        </w:rPr>
        <w:t>构型空间</w:t>
      </w:r>
      <w:r w:rsidRPr="002D4D27">
        <w:t>的概念，这是一个数学工具，我们用它来考虑我们的机器人可以达到的一组位置。然后，我们讨论了构型空间障碍的概念，这些障碍是机器人在构型空间中由于障碍物或其他障碍物而无法承担的区域。这个公式允许我们考虑路径规划问题，通过构造一个点通过构型空间的轨迹。我们也描述了一些方法，可用于离散连续配置空间成图形，以便我们可以应用基于图形的工具来解决我们的运动规划问题。</w:t>
      </w:r>
    </w:p>
    <w:p w14:paraId="7303674C" w14:textId="2884A0ED" w:rsidR="00520E81" w:rsidRDefault="00520E81" w:rsidP="00520E81">
      <w:pPr>
        <w:pStyle w:val="--f"/>
        <w:rPr>
          <w:rFonts w:hint="eastAsia"/>
        </w:rPr>
      </w:pPr>
      <w:r>
        <w:rPr>
          <w:noProof/>
        </w:rPr>
        <w:drawing>
          <wp:inline distT="0" distB="0" distL="0" distR="0" wp14:anchorId="031E5A0D" wp14:editId="70019BAD">
            <wp:extent cx="2518080" cy="1548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8080" cy="1548000"/>
                    </a:xfrm>
                    <a:prstGeom prst="rect">
                      <a:avLst/>
                    </a:prstGeom>
                  </pic:spPr>
                </pic:pic>
              </a:graphicData>
            </a:graphic>
          </wp:inline>
        </w:drawing>
      </w:r>
    </w:p>
    <w:p w14:paraId="46F3C3A9" w14:textId="03CD442D" w:rsidR="00520E81" w:rsidRDefault="00520E81" w:rsidP="00520E81">
      <w:pPr>
        <w:pStyle w:val="--f"/>
        <w:rPr>
          <w:rFonts w:hint="eastAsia"/>
        </w:rPr>
      </w:pPr>
      <w:r>
        <w:rPr>
          <w:noProof/>
        </w:rPr>
        <w:drawing>
          <wp:inline distT="0" distB="0" distL="0" distR="0" wp14:anchorId="74BD2C44" wp14:editId="0B155D21">
            <wp:extent cx="2600818" cy="158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818" cy="1584000"/>
                    </a:xfrm>
                    <a:prstGeom prst="rect">
                      <a:avLst/>
                    </a:prstGeom>
                  </pic:spPr>
                </pic:pic>
              </a:graphicData>
            </a:graphic>
          </wp:inline>
        </w:drawing>
      </w:r>
    </w:p>
    <w:p w14:paraId="5C2981FC" w14:textId="01F88196" w:rsidR="00614DB1" w:rsidRPr="007B2F29" w:rsidRDefault="00614DB1" w:rsidP="00614DB1">
      <w:pPr>
        <w:pStyle w:val="--a"/>
        <w:spacing w:before="156" w:after="156"/>
        <w:rPr>
          <w:color w:val="00B0F0"/>
        </w:rPr>
      </w:pPr>
      <w:r w:rsidRPr="007B2F29">
        <w:rPr>
          <w:rFonts w:hint="eastAsia"/>
          <w:color w:val="00B0F0"/>
        </w:rPr>
        <w:lastRenderedPageBreak/>
        <w:t>5.3</w:t>
      </w:r>
      <w:r w:rsidRPr="007B2F29">
        <w:rPr>
          <w:color w:val="00B0F0"/>
        </w:rPr>
        <w:t xml:space="preserve"> </w:t>
      </w:r>
      <w:r w:rsidRPr="007B2F29">
        <w:rPr>
          <w:color w:val="00B0F0"/>
        </w:rPr>
        <w:t>Sampling-based Planning Methods</w:t>
      </w:r>
    </w:p>
    <w:p w14:paraId="359006EC" w14:textId="2D121902" w:rsidR="002D4D27" w:rsidRDefault="002D4D27" w:rsidP="002D4D27">
      <w:pPr>
        <w:pStyle w:val="--5"/>
        <w:ind w:firstLine="480"/>
      </w:pPr>
      <w:r w:rsidRPr="002D4D27">
        <w:rPr>
          <w:rFonts w:hint="eastAsia"/>
        </w:rPr>
        <w:t>欢迎来到第三周</w:t>
      </w:r>
      <w:r w:rsidRPr="002D4D27">
        <w:t>!</w:t>
      </w:r>
      <w:r w:rsidRPr="002D4D27">
        <w:t>在本模块中，我们介绍了</w:t>
      </w:r>
      <w:r w:rsidRPr="002D4D27">
        <w:rPr>
          <w:b/>
          <w:bCs/>
          <w:color w:val="FF0000"/>
        </w:rPr>
        <w:t>基于</w:t>
      </w:r>
      <w:r>
        <w:rPr>
          <w:rFonts w:hint="eastAsia"/>
          <w:b/>
          <w:bCs/>
          <w:color w:val="FF0000"/>
        </w:rPr>
        <w:t>采样</w:t>
      </w:r>
      <w:r w:rsidRPr="002D4D27">
        <w:rPr>
          <w:b/>
          <w:bCs/>
          <w:color w:val="FF0000"/>
        </w:rPr>
        <w:t>的路径规划技术</w:t>
      </w:r>
      <w:r w:rsidRPr="002D4D27">
        <w:t>的概念。这包括在构型空间中随机抽取采样点，然后在相邻的采样点之间锻造无碰撞边缘，形成一个捕捉机器人构型空间结构的图形。我们将讨论</w:t>
      </w:r>
      <w:r w:rsidRPr="002D4D27">
        <w:rPr>
          <w:b/>
          <w:bCs/>
          <w:color w:val="FF0000"/>
        </w:rPr>
        <w:t>概率路线图</w:t>
      </w:r>
      <w:r w:rsidRPr="002D4D27">
        <w:t>和</w:t>
      </w:r>
      <w:r w:rsidRPr="002D4D27">
        <w:rPr>
          <w:b/>
          <w:bCs/>
          <w:color w:val="FF0000"/>
        </w:rPr>
        <w:t>随机探索快速树</w:t>
      </w:r>
      <w:r w:rsidRPr="002D4D27">
        <w:rPr>
          <w:b/>
          <w:bCs/>
          <w:color w:val="FF0000"/>
        </w:rPr>
        <w:t>(RRTs)</w:t>
      </w:r>
      <w:r w:rsidRPr="002D4D27">
        <w:t>及其在运动规划问题中的应用。</w:t>
      </w:r>
    </w:p>
    <w:p w14:paraId="2A563785" w14:textId="28E69C5C" w:rsidR="00C0498B" w:rsidRDefault="002D4D27" w:rsidP="002D4D27">
      <w:pPr>
        <w:pStyle w:val="--5"/>
        <w:ind w:firstLine="480"/>
        <w:rPr>
          <w:b/>
          <w:bCs/>
          <w:color w:val="FF0000"/>
        </w:rPr>
      </w:pPr>
      <w:r w:rsidRPr="002D4D27">
        <w:rPr>
          <w:rFonts w:hint="eastAsia"/>
          <w:b/>
          <w:bCs/>
          <w:color w:val="FF0000"/>
        </w:rPr>
        <w:t>当然</w:t>
      </w:r>
      <w:r w:rsidRPr="002D4D27">
        <w:rPr>
          <w:rFonts w:hint="eastAsia"/>
          <w:b/>
          <w:bCs/>
          <w:color w:val="FF0000"/>
        </w:rPr>
        <w:t>R</w:t>
      </w:r>
      <w:r w:rsidRPr="002D4D27">
        <w:rPr>
          <w:b/>
          <w:bCs/>
          <w:color w:val="FF0000"/>
        </w:rPr>
        <w:t>RT</w:t>
      </w:r>
      <w:r w:rsidRPr="002D4D27">
        <w:rPr>
          <w:rFonts w:hint="eastAsia"/>
          <w:b/>
          <w:bCs/>
          <w:color w:val="FF0000"/>
        </w:rPr>
        <w:t>有变种，</w:t>
      </w:r>
      <w:r w:rsidRPr="002D4D27">
        <w:rPr>
          <w:rFonts w:hint="eastAsia"/>
          <w:b/>
          <w:bCs/>
          <w:color w:val="FF0000"/>
        </w:rPr>
        <w:t>R</w:t>
      </w:r>
      <w:r w:rsidRPr="002D4D27">
        <w:rPr>
          <w:b/>
          <w:bCs/>
          <w:color w:val="FF0000"/>
        </w:rPr>
        <w:t>RT</w:t>
      </w:r>
      <w:r w:rsidRPr="002D4D27">
        <w:rPr>
          <w:rFonts w:hint="eastAsia"/>
          <w:b/>
          <w:bCs/>
          <w:color w:val="FF0000"/>
        </w:rPr>
        <w:t>*</w:t>
      </w:r>
      <w:r w:rsidRPr="002D4D27">
        <w:rPr>
          <w:rFonts w:hint="eastAsia"/>
          <w:b/>
          <w:bCs/>
          <w:color w:val="FF0000"/>
        </w:rPr>
        <w:t>等。</w:t>
      </w:r>
    </w:p>
    <w:p w14:paraId="32092B26" w14:textId="327991BD" w:rsidR="00C0498B" w:rsidRDefault="0061345E" w:rsidP="0061345E">
      <w:pPr>
        <w:pStyle w:val="--f"/>
      </w:pPr>
      <w:r>
        <w:rPr>
          <w:noProof/>
        </w:rPr>
        <w:drawing>
          <wp:inline distT="0" distB="0" distL="0" distR="0" wp14:anchorId="7CD8D5C0" wp14:editId="7B063DAD">
            <wp:extent cx="1857650" cy="136800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650" cy="1368000"/>
                    </a:xfrm>
                    <a:prstGeom prst="rect">
                      <a:avLst/>
                    </a:prstGeom>
                  </pic:spPr>
                </pic:pic>
              </a:graphicData>
            </a:graphic>
          </wp:inline>
        </w:drawing>
      </w:r>
    </w:p>
    <w:p w14:paraId="76520F3E" w14:textId="24C90D59" w:rsidR="00614DB1" w:rsidRPr="007B2F29" w:rsidRDefault="00614DB1" w:rsidP="00614DB1">
      <w:pPr>
        <w:pStyle w:val="--a"/>
        <w:spacing w:before="156" w:after="156"/>
        <w:rPr>
          <w:color w:val="00B0F0"/>
        </w:rPr>
      </w:pPr>
      <w:r w:rsidRPr="007B2F29">
        <w:rPr>
          <w:rFonts w:hint="eastAsia"/>
          <w:color w:val="00B0F0"/>
        </w:rPr>
        <w:t>5.4</w:t>
      </w:r>
      <w:r w:rsidRPr="007B2F29">
        <w:rPr>
          <w:color w:val="00B0F0"/>
        </w:rPr>
        <w:t xml:space="preserve"> </w:t>
      </w:r>
      <w:r w:rsidRPr="007B2F29">
        <w:rPr>
          <w:color w:val="00B0F0"/>
        </w:rPr>
        <w:t>Artificial Potential Field Methods</w:t>
      </w:r>
    </w:p>
    <w:p w14:paraId="5011E02E" w14:textId="73DF6B56" w:rsidR="00C0498B" w:rsidRPr="00C0498B" w:rsidRDefault="00C0498B" w:rsidP="00C0498B">
      <w:pPr>
        <w:pStyle w:val="--5"/>
        <w:ind w:firstLine="480"/>
        <w:rPr>
          <w:rFonts w:hint="eastAsia"/>
        </w:rPr>
      </w:pPr>
      <w:r w:rsidRPr="00C0498B">
        <w:rPr>
          <w:rFonts w:hint="eastAsia"/>
        </w:rPr>
        <w:t>欢迎来到第四周，课程的最后一周</w:t>
      </w:r>
      <w:r w:rsidRPr="00C0498B">
        <w:t>!</w:t>
      </w:r>
      <w:r w:rsidRPr="00C0498B">
        <w:t>运动规划的另一种方法是</w:t>
      </w:r>
      <w:r w:rsidRPr="00C0498B">
        <w:rPr>
          <w:b/>
          <w:bCs/>
          <w:color w:val="FF0000"/>
        </w:rPr>
        <w:t>构建人工势场</w:t>
      </w:r>
      <w:r w:rsidRPr="00C0498B">
        <w:t>，将机器人吸引到期望的目标构型，并将其从构型空间障碍中击退。然后考虑势函数的梯度来指导机器人的运动。在本模块中，我们将在一个简单的二维配置空间中演示这些技术。</w:t>
      </w:r>
    </w:p>
    <w:p w14:paraId="5BE5C114" w14:textId="4BFB08FB" w:rsidR="00DE5E74" w:rsidRDefault="00DE5E74" w:rsidP="00DE5E74">
      <w:pPr>
        <w:pStyle w:val="--f"/>
      </w:pPr>
      <w:r>
        <w:rPr>
          <w:noProof/>
        </w:rPr>
        <w:drawing>
          <wp:inline distT="0" distB="0" distL="0" distR="0" wp14:anchorId="60EE1CE2" wp14:editId="28807585">
            <wp:extent cx="2243445" cy="216000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374" t="4818" r="21886" b="5319"/>
                    <a:stretch/>
                  </pic:blipFill>
                  <pic:spPr bwMode="auto">
                    <a:xfrm>
                      <a:off x="0" y="0"/>
                      <a:ext cx="2243445" cy="2160000"/>
                    </a:xfrm>
                    <a:prstGeom prst="rect">
                      <a:avLst/>
                    </a:prstGeom>
                    <a:ln>
                      <a:noFill/>
                    </a:ln>
                    <a:extLst>
                      <a:ext uri="{53640926-AAD7-44D8-BBD7-CCE9431645EC}">
                        <a14:shadowObscured xmlns:a14="http://schemas.microsoft.com/office/drawing/2010/main"/>
                      </a:ext>
                    </a:extLst>
                  </pic:spPr>
                </pic:pic>
              </a:graphicData>
            </a:graphic>
          </wp:inline>
        </w:drawing>
      </w:r>
    </w:p>
    <w:p w14:paraId="78945FEB" w14:textId="559FF8BD" w:rsidR="0061345E" w:rsidRDefault="003B7DAF" w:rsidP="00614DB1">
      <w:pPr>
        <w:pStyle w:val="--f"/>
        <w:rPr>
          <w:b/>
          <w:bCs/>
        </w:rPr>
      </w:pPr>
      <w:r w:rsidRPr="00614DB1">
        <w:rPr>
          <w:rFonts w:hint="eastAsia"/>
          <w:b/>
          <w:bCs/>
        </w:rPr>
        <w:t>人工势场</w:t>
      </w:r>
    </w:p>
    <w:p w14:paraId="751655E1" w14:textId="6BDDD1EE" w:rsidR="0086217C" w:rsidRPr="007900EB" w:rsidRDefault="0086217C" w:rsidP="0086217C">
      <w:pPr>
        <w:pStyle w:val="--5"/>
        <w:ind w:firstLine="480"/>
        <w:rPr>
          <w:rFonts w:hint="eastAsia"/>
          <w:b/>
          <w:bCs/>
          <w:color w:val="FF0000"/>
        </w:rPr>
      </w:pPr>
      <w:r w:rsidRPr="007900EB">
        <w:rPr>
          <w:rFonts w:hint="eastAsia"/>
          <w:b/>
          <w:bCs/>
          <w:color w:val="FF0000"/>
        </w:rPr>
        <w:t>具体参考</w:t>
      </w:r>
      <w:r w:rsidR="007900EB" w:rsidRPr="007900EB">
        <w:rPr>
          <w:rFonts w:hint="eastAsia"/>
          <w:b/>
          <w:bCs/>
          <w:color w:val="FF0000"/>
        </w:rPr>
        <w:t>课程网站，提供</w:t>
      </w:r>
      <w:r w:rsidR="007900EB" w:rsidRPr="007900EB">
        <w:rPr>
          <w:rFonts w:hint="eastAsia"/>
          <w:b/>
          <w:bCs/>
          <w:color w:val="FF0000"/>
        </w:rPr>
        <w:t>matlab</w:t>
      </w:r>
      <w:r w:rsidR="007900EB" w:rsidRPr="007900EB">
        <w:rPr>
          <w:rFonts w:hint="eastAsia"/>
          <w:b/>
          <w:bCs/>
          <w:color w:val="FF0000"/>
        </w:rPr>
        <w:t>代码下载</w:t>
      </w:r>
      <w:r w:rsidRPr="007900EB">
        <w:rPr>
          <w:rFonts w:hint="eastAsia"/>
          <w:b/>
          <w:bCs/>
          <w:color w:val="FF0000"/>
        </w:rPr>
        <w:t>。</w:t>
      </w:r>
    </w:p>
    <w:p w14:paraId="3B4A6AEE" w14:textId="77777777" w:rsidR="0061345E" w:rsidRDefault="0061345E">
      <w:pPr>
        <w:widowControl/>
        <w:jc w:val="left"/>
        <w:rPr>
          <w:rFonts w:ascii="Times New Roman" w:eastAsia="宋体" w:hAnsi="Times New Roman"/>
          <w:b/>
          <w:bCs/>
        </w:rPr>
      </w:pPr>
      <w:r>
        <w:rPr>
          <w:b/>
          <w:bCs/>
        </w:rPr>
        <w:br w:type="page"/>
      </w:r>
    </w:p>
    <w:p w14:paraId="3E72FD09" w14:textId="501B4654" w:rsidR="003B7DAF" w:rsidRDefault="0061345E" w:rsidP="0061345E">
      <w:pPr>
        <w:pStyle w:val="--3"/>
      </w:pPr>
      <w:r>
        <w:rPr>
          <w:rFonts w:hint="eastAsia"/>
        </w:rPr>
        <w:lastRenderedPageBreak/>
        <w:t>6</w:t>
      </w:r>
      <w:r>
        <w:t xml:space="preserve"> </w:t>
      </w:r>
      <w:r>
        <w:rPr>
          <w:rFonts w:hint="eastAsia"/>
        </w:rPr>
        <w:t>机器人运动规划（基于深度强化学习）</w:t>
      </w:r>
    </w:p>
    <w:p w14:paraId="4165E540" w14:textId="115EA786" w:rsidR="0061345E" w:rsidRDefault="00D8526E" w:rsidP="0061345E">
      <w:pPr>
        <w:pStyle w:val="--5"/>
        <w:ind w:firstLine="480"/>
        <w:rPr>
          <w:color w:val="00B0F0"/>
        </w:rPr>
      </w:pPr>
      <w:r w:rsidRPr="006319EA">
        <w:rPr>
          <w:rFonts w:hint="eastAsia"/>
          <w:color w:val="00B0F0"/>
        </w:rPr>
        <w:t>深度强化学习</w:t>
      </w:r>
      <w:r w:rsidR="0061345E" w:rsidRPr="006319EA">
        <w:rPr>
          <w:rFonts w:hint="eastAsia"/>
          <w:color w:val="00B0F0"/>
        </w:rPr>
        <w:t>为机器人学提供了一个框架和一套用于复杂</w:t>
      </w:r>
      <w:r w:rsidRPr="006319EA">
        <w:rPr>
          <w:rFonts w:hint="eastAsia"/>
          <w:color w:val="00B0F0"/>
        </w:rPr>
        <w:t>运动规划</w:t>
      </w:r>
      <w:r w:rsidR="0061345E" w:rsidRPr="006319EA">
        <w:rPr>
          <w:rFonts w:hint="eastAsia"/>
          <w:color w:val="00B0F0"/>
        </w:rPr>
        <w:t>设计的工具</w:t>
      </w:r>
      <w:r w:rsidR="0061345E" w:rsidRPr="006319EA">
        <w:rPr>
          <w:rFonts w:hint="eastAsia"/>
          <w:color w:val="00B0F0"/>
        </w:rPr>
        <w:t>。</w:t>
      </w:r>
      <w:r w:rsidR="001C6217" w:rsidRPr="006319EA">
        <w:rPr>
          <w:rFonts w:hint="eastAsia"/>
          <w:color w:val="00B0F0"/>
        </w:rPr>
        <w:t>由于机器人控制属于连续动作的控制，因此</w:t>
      </w:r>
      <w:r w:rsidR="006319EA" w:rsidRPr="006319EA">
        <w:rPr>
          <w:rFonts w:hint="eastAsia"/>
          <w:color w:val="00B0F0"/>
        </w:rPr>
        <w:t>从</w:t>
      </w:r>
      <w:r w:rsidR="006319EA" w:rsidRPr="006319EA">
        <w:rPr>
          <w:rFonts w:hint="eastAsia"/>
          <w:color w:val="00B0F0"/>
        </w:rPr>
        <w:t>D</w:t>
      </w:r>
      <w:r w:rsidR="006319EA" w:rsidRPr="006319EA">
        <w:rPr>
          <w:color w:val="00B0F0"/>
        </w:rPr>
        <w:t>QN</w:t>
      </w:r>
      <w:r w:rsidR="006319EA" w:rsidRPr="006319EA">
        <w:rPr>
          <w:rFonts w:hint="eastAsia"/>
          <w:color w:val="00B0F0"/>
        </w:rPr>
        <w:t>开始学习将深度神经网络用于强化学习</w:t>
      </w:r>
      <w:r w:rsidR="006319EA">
        <w:rPr>
          <w:rFonts w:hint="eastAsia"/>
          <w:color w:val="00B0F0"/>
        </w:rPr>
        <w:t>的理念</w:t>
      </w:r>
      <w:r w:rsidR="006319EA" w:rsidRPr="006319EA">
        <w:rPr>
          <w:rFonts w:hint="eastAsia"/>
          <w:color w:val="00B0F0"/>
        </w:rPr>
        <w:t>，接下来利用</w:t>
      </w:r>
      <w:r w:rsidR="006319EA" w:rsidRPr="006319EA">
        <w:rPr>
          <w:rFonts w:hint="eastAsia"/>
          <w:color w:val="00B0F0"/>
        </w:rPr>
        <w:t>D</w:t>
      </w:r>
      <w:r w:rsidR="006319EA" w:rsidRPr="006319EA">
        <w:rPr>
          <w:color w:val="00B0F0"/>
        </w:rPr>
        <w:t>DPG</w:t>
      </w:r>
      <w:r w:rsidR="006319EA" w:rsidRPr="006319EA">
        <w:rPr>
          <w:rFonts w:hint="eastAsia"/>
          <w:color w:val="00B0F0"/>
        </w:rPr>
        <w:t>或者</w:t>
      </w:r>
      <w:r w:rsidR="006319EA" w:rsidRPr="006319EA">
        <w:rPr>
          <w:rFonts w:hint="eastAsia"/>
          <w:color w:val="00B0F0"/>
        </w:rPr>
        <w:t>D</w:t>
      </w:r>
      <w:r w:rsidR="006319EA" w:rsidRPr="006319EA">
        <w:rPr>
          <w:color w:val="00B0F0"/>
        </w:rPr>
        <w:t>PPO</w:t>
      </w:r>
      <w:r w:rsidR="006319EA" w:rsidRPr="006319EA">
        <w:rPr>
          <w:rFonts w:hint="eastAsia"/>
          <w:color w:val="00B0F0"/>
        </w:rPr>
        <w:t>算法进行</w:t>
      </w:r>
      <w:r w:rsidR="006319EA">
        <w:rPr>
          <w:rFonts w:hint="eastAsia"/>
          <w:color w:val="00B0F0"/>
        </w:rPr>
        <w:t>机器人运动学规划。</w:t>
      </w:r>
    </w:p>
    <w:p w14:paraId="774D71F4" w14:textId="5CA63D04" w:rsidR="00A65102" w:rsidRPr="005B6F97" w:rsidRDefault="00A5003E" w:rsidP="0061345E">
      <w:pPr>
        <w:pStyle w:val="--5"/>
        <w:ind w:firstLine="480"/>
        <w:rPr>
          <w:rFonts w:hint="eastAsia"/>
          <w:color w:val="00B050"/>
        </w:rPr>
      </w:pPr>
      <w:r w:rsidRPr="005B6F97">
        <w:rPr>
          <w:rFonts w:hint="eastAsia"/>
          <w:color w:val="00B050"/>
        </w:rPr>
        <w:t>目前方法是利用</w:t>
      </w:r>
      <w:r w:rsidRPr="005B6F97">
        <w:rPr>
          <w:rFonts w:hint="eastAsia"/>
          <w:color w:val="00B050"/>
        </w:rPr>
        <w:t>matlab</w:t>
      </w:r>
      <w:r w:rsidRPr="005B6F97">
        <w:rPr>
          <w:rFonts w:hint="eastAsia"/>
          <w:color w:val="00B050"/>
        </w:rPr>
        <w:t>搭建机器人环境模型，</w:t>
      </w:r>
      <w:r w:rsidRPr="005B6F97">
        <w:rPr>
          <w:rFonts w:hint="eastAsia"/>
          <w:color w:val="00B050"/>
        </w:rPr>
        <w:t>p</w:t>
      </w:r>
      <w:r w:rsidRPr="005B6F97">
        <w:rPr>
          <w:color w:val="00B050"/>
        </w:rPr>
        <w:t>ython</w:t>
      </w:r>
      <w:r w:rsidRPr="005B6F97">
        <w:rPr>
          <w:rFonts w:hint="eastAsia"/>
          <w:color w:val="00B050"/>
        </w:rPr>
        <w:t>搭建智能体学习算法。</w:t>
      </w:r>
      <w:r w:rsidR="005B6F97" w:rsidRPr="005B6F97">
        <w:rPr>
          <w:rFonts w:hint="eastAsia"/>
          <w:color w:val="00B050"/>
        </w:rPr>
        <w:t>难点在于机器人环境建模</w:t>
      </w:r>
      <w:r w:rsidR="005B6F97">
        <w:rPr>
          <w:rFonts w:hint="eastAsia"/>
          <w:color w:val="00B050"/>
        </w:rPr>
        <w:t>中的</w:t>
      </w:r>
      <w:r w:rsidR="005B6F97" w:rsidRPr="005B6F97">
        <w:rPr>
          <w:rFonts w:hint="eastAsia"/>
          <w:b/>
          <w:bCs/>
          <w:color w:val="FF0000"/>
        </w:rPr>
        <w:t>奖励</w:t>
      </w:r>
      <w:r w:rsidR="00DE67EE">
        <w:rPr>
          <w:rFonts w:hint="eastAsia"/>
          <w:b/>
          <w:bCs/>
          <w:color w:val="FF0000"/>
        </w:rPr>
        <w:t>（惩罚）</w:t>
      </w:r>
      <w:r w:rsidR="005B6F97" w:rsidRPr="005B6F97">
        <w:rPr>
          <w:rFonts w:hint="eastAsia"/>
          <w:b/>
          <w:bCs/>
          <w:color w:val="FF0000"/>
        </w:rPr>
        <w:t>设计</w:t>
      </w:r>
      <w:r w:rsidR="005B6F97" w:rsidRPr="005B6F97">
        <w:rPr>
          <w:rFonts w:hint="eastAsia"/>
          <w:color w:val="00B050"/>
        </w:rPr>
        <w:t>和</w:t>
      </w:r>
      <w:r w:rsidR="005B6F97" w:rsidRPr="005B6F97">
        <w:rPr>
          <w:rFonts w:hint="eastAsia"/>
          <w:b/>
          <w:bCs/>
          <w:color w:val="FF0000"/>
        </w:rPr>
        <w:t>环境变量设置</w:t>
      </w:r>
      <w:r w:rsidR="005B6F97" w:rsidRPr="005B6F97">
        <w:rPr>
          <w:rFonts w:hint="eastAsia"/>
          <w:color w:val="00B050"/>
        </w:rPr>
        <w:t>。</w:t>
      </w:r>
      <w:r w:rsidR="00A4726D">
        <w:rPr>
          <w:rFonts w:hint="eastAsia"/>
          <w:color w:val="00B050"/>
        </w:rPr>
        <w:t>智能体算法方面，存在训练时间长和训练结果不是最优的问题。</w:t>
      </w:r>
    </w:p>
    <w:p w14:paraId="3EF436DF" w14:textId="4B2D1C44" w:rsidR="0061345E" w:rsidRDefault="0061345E" w:rsidP="0061345E">
      <w:pPr>
        <w:pStyle w:val="--a"/>
        <w:spacing w:before="156" w:after="156"/>
      </w:pPr>
      <w:r>
        <w:rPr>
          <w:rFonts w:hint="eastAsia"/>
        </w:rPr>
        <w:t>6.1</w:t>
      </w:r>
      <w:r>
        <w:t xml:space="preserve"> DQN</w:t>
      </w:r>
      <w:r w:rsidR="002479D5">
        <w:rPr>
          <w:rFonts w:hint="eastAsia"/>
        </w:rPr>
        <w:t>算法</w:t>
      </w:r>
      <w:r w:rsidR="001C6217">
        <w:rPr>
          <w:rFonts w:hint="eastAsia"/>
        </w:rPr>
        <w:t>（离散动作控制，基于价值）</w:t>
      </w:r>
    </w:p>
    <w:p w14:paraId="09299F6E" w14:textId="4519CA1C" w:rsidR="00F26421" w:rsidRDefault="00A65102" w:rsidP="00F26421">
      <w:pPr>
        <w:pStyle w:val="--5"/>
        <w:ind w:firstLine="480"/>
        <w:rPr>
          <w:b/>
          <w:bCs/>
          <w:color w:val="FF0000"/>
        </w:rPr>
      </w:pPr>
      <w:r>
        <w:rPr>
          <w:rFonts w:hint="eastAsia"/>
        </w:rPr>
        <w:t>后两者的基础，</w:t>
      </w:r>
      <w:r w:rsidRPr="00C921E6">
        <w:rPr>
          <w:rFonts w:hint="eastAsia"/>
          <w:b/>
          <w:bCs/>
          <w:color w:val="FF0000"/>
        </w:rPr>
        <w:t>从强化学习迈向深度强化学习。</w:t>
      </w:r>
    </w:p>
    <w:p w14:paraId="096B7DE6" w14:textId="6980D9E8" w:rsidR="005A7987" w:rsidRPr="005A7987" w:rsidRDefault="005A7987" w:rsidP="00F26421">
      <w:pPr>
        <w:pStyle w:val="--5"/>
        <w:ind w:firstLine="480"/>
        <w:rPr>
          <w:rFonts w:hint="eastAsia"/>
          <w:color w:val="00B0F0"/>
        </w:rPr>
      </w:pPr>
      <w:r w:rsidRPr="005A7987">
        <w:rPr>
          <w:rFonts w:hint="eastAsia"/>
          <w:b/>
          <w:bCs/>
          <w:color w:val="00B0F0"/>
        </w:rPr>
        <w:t>莫烦</w:t>
      </w:r>
      <w:r w:rsidRPr="005A7987">
        <w:rPr>
          <w:rFonts w:hint="eastAsia"/>
          <w:b/>
          <w:bCs/>
          <w:color w:val="00B0F0"/>
        </w:rPr>
        <w:t>python</w:t>
      </w:r>
      <w:r w:rsidRPr="005A7987">
        <w:rPr>
          <w:rFonts w:hint="eastAsia"/>
          <w:b/>
          <w:bCs/>
          <w:color w:val="00B0F0"/>
        </w:rPr>
        <w:t>有实现代码</w:t>
      </w:r>
    </w:p>
    <w:p w14:paraId="0FCE8C7F" w14:textId="3F01022E" w:rsidR="0061345E" w:rsidRDefault="0061345E" w:rsidP="0061345E">
      <w:pPr>
        <w:pStyle w:val="--a"/>
        <w:spacing w:before="156" w:after="156"/>
      </w:pPr>
      <w:r>
        <w:rPr>
          <w:rFonts w:hint="eastAsia"/>
        </w:rPr>
        <w:t>6</w:t>
      </w:r>
      <w:r>
        <w:t>.2 DDPG</w:t>
      </w:r>
      <w:r w:rsidR="002479D5">
        <w:rPr>
          <w:rFonts w:hint="eastAsia"/>
        </w:rPr>
        <w:t>算法</w:t>
      </w:r>
      <w:r w:rsidR="001C6217">
        <w:rPr>
          <w:rFonts w:hint="eastAsia"/>
        </w:rPr>
        <w:t>（连续动作控制，基于策略）</w:t>
      </w:r>
    </w:p>
    <w:p w14:paraId="75B2DCF0" w14:textId="1B0C4C1A" w:rsidR="00F26421" w:rsidRDefault="000D5C53" w:rsidP="00C921E6">
      <w:pPr>
        <w:pStyle w:val="--5"/>
        <w:numPr>
          <w:ilvl w:val="0"/>
          <w:numId w:val="24"/>
        </w:numPr>
        <w:ind w:firstLineChars="0"/>
        <w:rPr>
          <w:b/>
          <w:bCs/>
          <w:color w:val="00B0F0"/>
        </w:rPr>
      </w:pPr>
      <w:r>
        <w:rPr>
          <w:rFonts w:hint="eastAsia"/>
          <w:b/>
          <w:bCs/>
          <w:color w:val="00B0F0"/>
        </w:rPr>
        <w:t>开山</w:t>
      </w:r>
      <w:r w:rsidR="00C921E6" w:rsidRPr="00C921E6">
        <w:rPr>
          <w:rFonts w:hint="eastAsia"/>
          <w:b/>
          <w:bCs/>
          <w:color w:val="00B0F0"/>
        </w:rPr>
        <w:t>论文《</w:t>
      </w:r>
      <w:r w:rsidR="00C921E6" w:rsidRPr="00C921E6">
        <w:rPr>
          <w:b/>
          <w:bCs/>
          <w:color w:val="00B0F0"/>
        </w:rPr>
        <w:t>CONTINUOUS CONTROL WITH DEEP REINFORCEMENT</w:t>
      </w:r>
      <w:r w:rsidR="00C921E6" w:rsidRPr="00C921E6">
        <w:rPr>
          <w:b/>
          <w:bCs/>
          <w:color w:val="00B0F0"/>
        </w:rPr>
        <w:t xml:space="preserve"> </w:t>
      </w:r>
      <w:r w:rsidR="00C921E6" w:rsidRPr="00C921E6">
        <w:rPr>
          <w:b/>
          <w:bCs/>
          <w:color w:val="00B0F0"/>
        </w:rPr>
        <w:t>LEARNING</w:t>
      </w:r>
      <w:r w:rsidR="00C921E6" w:rsidRPr="00C921E6">
        <w:rPr>
          <w:rFonts w:hint="eastAsia"/>
          <w:b/>
          <w:bCs/>
          <w:color w:val="00B0F0"/>
        </w:rPr>
        <w:t>》</w:t>
      </w:r>
    </w:p>
    <w:p w14:paraId="5772556A" w14:textId="66A2BF00" w:rsidR="00C921E6" w:rsidRDefault="00C921E6" w:rsidP="00C921E6">
      <w:pPr>
        <w:pStyle w:val="--5"/>
        <w:numPr>
          <w:ilvl w:val="0"/>
          <w:numId w:val="24"/>
        </w:numPr>
        <w:ind w:firstLineChars="0"/>
        <w:rPr>
          <w:b/>
          <w:bCs/>
          <w:color w:val="00B0F0"/>
        </w:rPr>
      </w:pPr>
      <w:r>
        <w:rPr>
          <w:rFonts w:hint="eastAsia"/>
          <w:b/>
          <w:bCs/>
          <w:color w:val="00B0F0"/>
        </w:rPr>
        <w:t>代码：莫烦</w:t>
      </w:r>
      <w:r>
        <w:rPr>
          <w:rFonts w:hint="eastAsia"/>
          <w:b/>
          <w:bCs/>
          <w:color w:val="00B0F0"/>
        </w:rPr>
        <w:t>p</w:t>
      </w:r>
      <w:r>
        <w:rPr>
          <w:b/>
          <w:bCs/>
          <w:color w:val="00B0F0"/>
        </w:rPr>
        <w:t>ython</w:t>
      </w:r>
      <w:r>
        <w:rPr>
          <w:rFonts w:hint="eastAsia"/>
          <w:b/>
          <w:bCs/>
          <w:color w:val="00B0F0"/>
        </w:rPr>
        <w:t>有实现代码，亲测可用</w:t>
      </w:r>
    </w:p>
    <w:p w14:paraId="0C8647B5" w14:textId="77777777" w:rsidR="00E52C61" w:rsidRDefault="00E52C61" w:rsidP="00E52C61">
      <w:pPr>
        <w:pStyle w:val="--5"/>
        <w:ind w:left="900" w:firstLineChars="0" w:firstLine="0"/>
        <w:rPr>
          <w:rFonts w:hint="eastAsia"/>
          <w:b/>
          <w:bCs/>
          <w:color w:val="00B0F0"/>
        </w:rPr>
      </w:pPr>
    </w:p>
    <w:p w14:paraId="245F1EB0" w14:textId="6FC7D342" w:rsidR="00C921E6" w:rsidRDefault="003750E1" w:rsidP="00C921E6">
      <w:pPr>
        <w:pStyle w:val="--5"/>
        <w:ind w:firstLine="480"/>
      </w:pPr>
      <w:r>
        <w:rPr>
          <w:rFonts w:hint="eastAsia"/>
        </w:rPr>
        <w:t>相关研究论文：</w:t>
      </w:r>
    </w:p>
    <w:p w14:paraId="142C8D39" w14:textId="03D13ECF" w:rsidR="003750E1" w:rsidRDefault="00E52C61" w:rsidP="0005216F">
      <w:pPr>
        <w:pStyle w:val="--f"/>
        <w:numPr>
          <w:ilvl w:val="0"/>
          <w:numId w:val="25"/>
        </w:numPr>
        <w:jc w:val="left"/>
      </w:pPr>
      <w:r>
        <w:rPr>
          <w:rFonts w:hint="eastAsia"/>
        </w:rPr>
        <w:t>《</w:t>
      </w:r>
      <w:r>
        <w:t>Deep Reinforcement Learning using GeneticAlgorithm for Parameter Optimization</w:t>
      </w:r>
      <w:r>
        <w:rPr>
          <w:rFonts w:hint="eastAsia"/>
        </w:rPr>
        <w:t>》</w:t>
      </w:r>
    </w:p>
    <w:p w14:paraId="0D632E0B" w14:textId="371C8192" w:rsidR="00E52C61" w:rsidRDefault="00E52C61" w:rsidP="00E52C61">
      <w:pPr>
        <w:pStyle w:val="--5"/>
        <w:ind w:firstLine="480"/>
      </w:pPr>
      <w:r w:rsidRPr="00E52C61">
        <w:rPr>
          <w:rFonts w:hint="eastAsia"/>
          <w:color w:val="00B050"/>
        </w:rPr>
        <w:t>遗传算法优化</w:t>
      </w:r>
      <w:r w:rsidRPr="00E52C61">
        <w:rPr>
          <w:rFonts w:hint="eastAsia"/>
          <w:color w:val="00B050"/>
        </w:rPr>
        <w:t>D</w:t>
      </w:r>
      <w:r w:rsidRPr="00E52C61">
        <w:rPr>
          <w:color w:val="00B050"/>
        </w:rPr>
        <w:t>DPG</w:t>
      </w:r>
      <w:r w:rsidRPr="00E52C61">
        <w:rPr>
          <w:rFonts w:hint="eastAsia"/>
          <w:color w:val="00B050"/>
        </w:rPr>
        <w:t>参数</w:t>
      </w:r>
    </w:p>
    <w:p w14:paraId="25EC1EAF" w14:textId="60ED4706" w:rsidR="00E52C61" w:rsidRDefault="00E52C61" w:rsidP="004D5E0D">
      <w:pPr>
        <w:pStyle w:val="--5"/>
        <w:numPr>
          <w:ilvl w:val="0"/>
          <w:numId w:val="25"/>
        </w:numPr>
        <w:ind w:firstLineChars="0"/>
      </w:pPr>
      <w:r>
        <w:rPr>
          <w:rFonts w:hint="eastAsia"/>
        </w:rPr>
        <w:t>《</w:t>
      </w:r>
      <w:r>
        <w:t>Deep Reinforcement Learning withOptimized Reward Functions for Robotic</w:t>
      </w:r>
      <w:r>
        <w:t xml:space="preserve"> </w:t>
      </w:r>
      <w:r>
        <w:t>Trajectory Planning</w:t>
      </w:r>
      <w:r>
        <w:rPr>
          <w:rFonts w:hint="eastAsia"/>
        </w:rPr>
        <w:t>》</w:t>
      </w:r>
    </w:p>
    <w:p w14:paraId="09CA99A2" w14:textId="02B75A48" w:rsidR="00E52C61" w:rsidRDefault="00E52C61" w:rsidP="00E52C61">
      <w:pPr>
        <w:pStyle w:val="--5"/>
        <w:ind w:left="420" w:firstLineChars="0" w:firstLine="0"/>
        <w:rPr>
          <w:color w:val="00B050"/>
        </w:rPr>
      </w:pPr>
      <w:r w:rsidRPr="00E52C61">
        <w:rPr>
          <w:rFonts w:hint="eastAsia"/>
          <w:color w:val="00B050"/>
        </w:rPr>
        <w:t>奖励设计</w:t>
      </w:r>
    </w:p>
    <w:p w14:paraId="4F0F2897" w14:textId="1394F7AF" w:rsidR="00E52C61" w:rsidRDefault="00E52C61" w:rsidP="00E52C61">
      <w:pPr>
        <w:pStyle w:val="--5"/>
        <w:ind w:left="420" w:firstLineChars="0" w:firstLine="0"/>
        <w:rPr>
          <w:color w:val="00B050"/>
        </w:rPr>
      </w:pPr>
    </w:p>
    <w:p w14:paraId="19BF0E10" w14:textId="3F383A85" w:rsidR="00E52C61" w:rsidRDefault="00E52C61" w:rsidP="00F40BF7">
      <w:pPr>
        <w:pStyle w:val="--5"/>
        <w:numPr>
          <w:ilvl w:val="0"/>
          <w:numId w:val="25"/>
        </w:numPr>
        <w:ind w:firstLineChars="0"/>
        <w:rPr>
          <w:color w:val="000000" w:themeColor="text1"/>
        </w:rPr>
      </w:pPr>
      <w:r w:rsidRPr="00E52C61">
        <w:rPr>
          <w:rFonts w:hint="eastAsia"/>
          <w:color w:val="000000" w:themeColor="text1"/>
        </w:rPr>
        <w:lastRenderedPageBreak/>
        <w:t>《</w:t>
      </w:r>
      <w:r w:rsidRPr="00E52C61">
        <w:rPr>
          <w:color w:val="000000" w:themeColor="text1"/>
        </w:rPr>
        <w:t>Path planning based on improved Deep Deterministic</w:t>
      </w:r>
      <w:r>
        <w:rPr>
          <w:color w:val="000000" w:themeColor="text1"/>
        </w:rPr>
        <w:t xml:space="preserve"> </w:t>
      </w:r>
      <w:r w:rsidRPr="00E52C61">
        <w:rPr>
          <w:color w:val="000000" w:themeColor="text1"/>
        </w:rPr>
        <w:t>Policy Gradient algorithm</w:t>
      </w:r>
      <w:r w:rsidRPr="00E52C61">
        <w:rPr>
          <w:rFonts w:hint="eastAsia"/>
          <w:color w:val="000000" w:themeColor="text1"/>
        </w:rPr>
        <w:t>》</w:t>
      </w:r>
    </w:p>
    <w:p w14:paraId="6B29D9B4" w14:textId="1679A307" w:rsidR="00E52C61" w:rsidRPr="00DC3D1E" w:rsidRDefault="00E52C61" w:rsidP="00E52C61">
      <w:pPr>
        <w:pStyle w:val="--5"/>
        <w:ind w:left="420" w:firstLineChars="0" w:firstLine="0"/>
        <w:rPr>
          <w:color w:val="00B050"/>
        </w:rPr>
      </w:pPr>
      <w:r w:rsidRPr="00DC3D1E">
        <w:rPr>
          <w:rFonts w:hint="eastAsia"/>
          <w:color w:val="00B050"/>
        </w:rPr>
        <w:t>改进算法内的经验采样机制</w:t>
      </w:r>
    </w:p>
    <w:p w14:paraId="537006D4" w14:textId="7CD55BA5" w:rsidR="00E52C61" w:rsidRDefault="00DC3D1E" w:rsidP="00FA0682">
      <w:pPr>
        <w:pStyle w:val="--5"/>
        <w:numPr>
          <w:ilvl w:val="0"/>
          <w:numId w:val="25"/>
        </w:numPr>
        <w:ind w:firstLineChars="0"/>
        <w:rPr>
          <w:color w:val="000000" w:themeColor="text1"/>
        </w:rPr>
      </w:pPr>
      <w:r w:rsidRPr="00DC3D1E">
        <w:rPr>
          <w:rFonts w:hint="eastAsia"/>
          <w:color w:val="000000" w:themeColor="text1"/>
        </w:rPr>
        <w:t>《</w:t>
      </w:r>
      <w:r w:rsidRPr="00DC3D1E">
        <w:rPr>
          <w:color w:val="000000" w:themeColor="text1"/>
        </w:rPr>
        <w:t>RL-RRT: Kinodynamic Motion Planning via</w:t>
      </w:r>
      <w:r>
        <w:rPr>
          <w:color w:val="000000" w:themeColor="text1"/>
        </w:rPr>
        <w:t xml:space="preserve"> </w:t>
      </w:r>
      <w:r w:rsidRPr="00DC3D1E">
        <w:rPr>
          <w:color w:val="000000" w:themeColor="text1"/>
        </w:rPr>
        <w:t>Learning Reachability Estimators from RL Policies</w:t>
      </w:r>
      <w:r w:rsidRPr="00DC3D1E">
        <w:rPr>
          <w:rFonts w:hint="eastAsia"/>
          <w:color w:val="000000" w:themeColor="text1"/>
        </w:rPr>
        <w:t>》</w:t>
      </w:r>
    </w:p>
    <w:p w14:paraId="2029CCE4" w14:textId="6FFD3791" w:rsidR="00DC3D1E" w:rsidRPr="00DC3D1E" w:rsidRDefault="00DC3D1E" w:rsidP="00DC3D1E">
      <w:pPr>
        <w:pStyle w:val="--5"/>
        <w:ind w:left="420" w:firstLineChars="0" w:firstLine="0"/>
        <w:rPr>
          <w:color w:val="00B050"/>
        </w:rPr>
      </w:pPr>
      <w:r w:rsidRPr="00DC3D1E">
        <w:rPr>
          <w:color w:val="00B050"/>
        </w:rPr>
        <w:t>RRT</w:t>
      </w:r>
      <w:r w:rsidRPr="00DC3D1E">
        <w:rPr>
          <w:rFonts w:hint="eastAsia"/>
          <w:color w:val="00B050"/>
        </w:rPr>
        <w:t>和强化学习结合</w:t>
      </w:r>
    </w:p>
    <w:p w14:paraId="6049B5A7" w14:textId="708670D8" w:rsidR="00DC3D1E" w:rsidRPr="00DC3D1E" w:rsidRDefault="00CE09DC" w:rsidP="00DC3D1E">
      <w:pPr>
        <w:pStyle w:val="--5"/>
        <w:numPr>
          <w:ilvl w:val="0"/>
          <w:numId w:val="25"/>
        </w:numPr>
        <w:ind w:firstLineChars="0"/>
        <w:rPr>
          <w:rFonts w:hint="eastAsia"/>
          <w:color w:val="000000" w:themeColor="text1"/>
        </w:rPr>
      </w:pPr>
      <w:r>
        <w:rPr>
          <w:color w:val="000000" w:themeColor="text1"/>
        </w:rPr>
        <w:t>…</w:t>
      </w:r>
      <w:r w:rsidR="00DC3D1E">
        <w:rPr>
          <w:rFonts w:hint="eastAsia"/>
          <w:color w:val="000000" w:themeColor="text1"/>
        </w:rPr>
        <w:t>有待继续考察所见论文的可行性</w:t>
      </w:r>
      <w:bookmarkStart w:id="0" w:name="_GoBack"/>
      <w:bookmarkEnd w:id="0"/>
    </w:p>
    <w:p w14:paraId="45C14A38" w14:textId="5345ED11" w:rsidR="0061345E" w:rsidRDefault="0061345E" w:rsidP="0061345E">
      <w:pPr>
        <w:pStyle w:val="--a"/>
        <w:spacing w:before="156" w:after="156"/>
      </w:pPr>
      <w:r>
        <w:rPr>
          <w:rFonts w:hint="eastAsia"/>
        </w:rPr>
        <w:t>6</w:t>
      </w:r>
      <w:r>
        <w:t>.3 DPPO</w:t>
      </w:r>
      <w:r w:rsidR="002479D5">
        <w:rPr>
          <w:rFonts w:hint="eastAsia"/>
        </w:rPr>
        <w:t>算法</w:t>
      </w:r>
      <w:r w:rsidR="001C6217">
        <w:rPr>
          <w:rFonts w:hint="eastAsia"/>
        </w:rPr>
        <w:t>（连续</w:t>
      </w:r>
      <w:r w:rsidR="00216D9C">
        <w:rPr>
          <w:rFonts w:hint="eastAsia"/>
        </w:rPr>
        <w:t>/</w:t>
      </w:r>
      <w:r w:rsidR="00216D9C">
        <w:rPr>
          <w:rFonts w:hint="eastAsia"/>
        </w:rPr>
        <w:t>离散</w:t>
      </w:r>
      <w:r w:rsidR="001C6217">
        <w:rPr>
          <w:rFonts w:hint="eastAsia"/>
        </w:rPr>
        <w:t>动作控制，基于策略）</w:t>
      </w:r>
    </w:p>
    <w:p w14:paraId="3740E844" w14:textId="0D099EB2" w:rsidR="0061345E" w:rsidRDefault="00216D9C" w:rsidP="0061345E">
      <w:pPr>
        <w:pStyle w:val="--5"/>
        <w:ind w:firstLine="480"/>
      </w:pPr>
      <w:r>
        <w:rPr>
          <w:rFonts w:hint="eastAsia"/>
        </w:rPr>
        <w:t>比</w:t>
      </w:r>
      <w:r>
        <w:rPr>
          <w:rFonts w:hint="eastAsia"/>
        </w:rPr>
        <w:t>D</w:t>
      </w:r>
      <w:r>
        <w:t>DPG</w:t>
      </w:r>
      <w:r>
        <w:rPr>
          <w:rFonts w:hint="eastAsia"/>
        </w:rPr>
        <w:t>更强，是一种课可以开率的算法</w:t>
      </w:r>
      <w:r w:rsidR="005A7987">
        <w:rPr>
          <w:rFonts w:hint="eastAsia"/>
        </w:rPr>
        <w:t>，莫烦</w:t>
      </w:r>
      <w:r w:rsidR="005A7987">
        <w:rPr>
          <w:rFonts w:hint="eastAsia"/>
        </w:rPr>
        <w:t>python</w:t>
      </w:r>
      <w:r w:rsidR="005A7987">
        <w:rPr>
          <w:rFonts w:hint="eastAsia"/>
        </w:rPr>
        <w:t>有实现代码。</w:t>
      </w:r>
    </w:p>
    <w:p w14:paraId="447E81B3" w14:textId="31D62EA9" w:rsidR="00A60E9D" w:rsidRDefault="00A60E9D" w:rsidP="0061345E">
      <w:pPr>
        <w:pStyle w:val="--5"/>
        <w:ind w:firstLine="480"/>
      </w:pPr>
      <w:r>
        <w:rPr>
          <w:rFonts w:hint="eastAsia"/>
        </w:rPr>
        <w:t>相关研究论文：</w:t>
      </w:r>
    </w:p>
    <w:p w14:paraId="00C8D500" w14:textId="2B98A502" w:rsidR="00A60E9D" w:rsidRPr="0061345E" w:rsidRDefault="00A60E9D" w:rsidP="0061345E">
      <w:pPr>
        <w:pStyle w:val="--5"/>
        <w:ind w:firstLine="480"/>
        <w:rPr>
          <w:rFonts w:hint="eastAsia"/>
        </w:rPr>
      </w:pPr>
      <w:r>
        <w:rPr>
          <w:rFonts w:hint="eastAsia"/>
        </w:rPr>
        <w:t>未完待续</w:t>
      </w:r>
      <w:r>
        <w:t>…</w:t>
      </w:r>
    </w:p>
    <w:sectPr w:rsidR="00A60E9D" w:rsidRPr="0061345E" w:rsidSect="0079425E">
      <w:footerReference w:type="default" r:id="rId32"/>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C37DC" w14:textId="77777777" w:rsidR="001126D6" w:rsidRDefault="001126D6" w:rsidP="00B63649">
      <w:r>
        <w:separator/>
      </w:r>
    </w:p>
  </w:endnote>
  <w:endnote w:type="continuationSeparator" w:id="0">
    <w:p w14:paraId="2855D096" w14:textId="77777777" w:rsidR="001126D6" w:rsidRDefault="001126D6" w:rsidP="00B63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ew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0FC61" w14:textId="0A822E3E" w:rsidR="00554B98" w:rsidRPr="00BE27CA" w:rsidRDefault="00554B98" w:rsidP="00BE27CA">
    <w:pPr>
      <w:pStyle w:val="a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58050" w14:textId="77777777" w:rsidR="001126D6" w:rsidRDefault="001126D6" w:rsidP="00B63649">
      <w:r>
        <w:separator/>
      </w:r>
    </w:p>
  </w:footnote>
  <w:footnote w:type="continuationSeparator" w:id="0">
    <w:p w14:paraId="4898354B" w14:textId="77777777" w:rsidR="001126D6" w:rsidRDefault="001126D6" w:rsidP="00B636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17F5"/>
    <w:multiLevelType w:val="hybridMultilevel"/>
    <w:tmpl w:val="B49E93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05F4F"/>
    <w:multiLevelType w:val="multilevel"/>
    <w:tmpl w:val="022A638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9AB0B72"/>
    <w:multiLevelType w:val="hybridMultilevel"/>
    <w:tmpl w:val="810E957C"/>
    <w:lvl w:ilvl="0" w:tplc="38D222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0B2C7D"/>
    <w:multiLevelType w:val="hybridMultilevel"/>
    <w:tmpl w:val="086A1E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5A76C17"/>
    <w:multiLevelType w:val="hybridMultilevel"/>
    <w:tmpl w:val="F6E68F9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19CC7040"/>
    <w:multiLevelType w:val="multilevel"/>
    <w:tmpl w:val="1B54D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16B8A"/>
    <w:multiLevelType w:val="hybridMultilevel"/>
    <w:tmpl w:val="B76E9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745D61"/>
    <w:multiLevelType w:val="hybridMultilevel"/>
    <w:tmpl w:val="4498FC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DD0450C"/>
    <w:multiLevelType w:val="hybridMultilevel"/>
    <w:tmpl w:val="4AD4FF2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38630E"/>
    <w:multiLevelType w:val="multilevel"/>
    <w:tmpl w:val="F26223A2"/>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55C4B56"/>
    <w:multiLevelType w:val="hybridMultilevel"/>
    <w:tmpl w:val="D054BB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E8111A"/>
    <w:multiLevelType w:val="multilevel"/>
    <w:tmpl w:val="89DC233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AB448CE"/>
    <w:multiLevelType w:val="hybridMultilevel"/>
    <w:tmpl w:val="B93A56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5190216"/>
    <w:multiLevelType w:val="hybridMultilevel"/>
    <w:tmpl w:val="4170F0EC"/>
    <w:lvl w:ilvl="0" w:tplc="CF32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4E688B"/>
    <w:multiLevelType w:val="hybridMultilevel"/>
    <w:tmpl w:val="A140C2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4A3325"/>
    <w:multiLevelType w:val="hybridMultilevel"/>
    <w:tmpl w:val="B15EFD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8467748"/>
    <w:multiLevelType w:val="hybridMultilevel"/>
    <w:tmpl w:val="ABAC5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DD61B5"/>
    <w:multiLevelType w:val="hybridMultilevel"/>
    <w:tmpl w:val="A39E7C48"/>
    <w:lvl w:ilvl="0" w:tplc="65609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E16CAC"/>
    <w:multiLevelType w:val="hybridMultilevel"/>
    <w:tmpl w:val="E66A028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08F4B5D"/>
    <w:multiLevelType w:val="hybridMultilevel"/>
    <w:tmpl w:val="C8ACFDE6"/>
    <w:lvl w:ilvl="0" w:tplc="2982CE64">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596791"/>
    <w:multiLevelType w:val="hybridMultilevel"/>
    <w:tmpl w:val="0584D3C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83B5D28"/>
    <w:multiLevelType w:val="hybridMultilevel"/>
    <w:tmpl w:val="78A23D52"/>
    <w:lvl w:ilvl="0" w:tplc="331C0404">
      <w:start w:val="1"/>
      <w:numFmt w:val="decimal"/>
      <w:lvlText w:val="%1"/>
      <w:lvlJc w:val="left"/>
      <w:pPr>
        <w:ind w:left="420" w:hanging="420"/>
      </w:pPr>
      <w:rPr>
        <w:rFonts w:ascii="黑体" w:eastAsia="黑体" w:hAnsi="黑体" w:hint="eastAsia"/>
        <w:b/>
        <w:i w:val="0"/>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01371F"/>
    <w:multiLevelType w:val="hybridMultilevel"/>
    <w:tmpl w:val="AF6C57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FD33DF8"/>
    <w:multiLevelType w:val="multilevel"/>
    <w:tmpl w:val="12E2A8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965173"/>
    <w:multiLevelType w:val="hybridMultilevel"/>
    <w:tmpl w:val="E3001C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1"/>
  </w:num>
  <w:num w:numId="2">
    <w:abstractNumId w:val="11"/>
  </w:num>
  <w:num w:numId="3">
    <w:abstractNumId w:val="13"/>
  </w:num>
  <w:num w:numId="4">
    <w:abstractNumId w:val="10"/>
  </w:num>
  <w:num w:numId="5">
    <w:abstractNumId w:val="20"/>
  </w:num>
  <w:num w:numId="6">
    <w:abstractNumId w:val="22"/>
  </w:num>
  <w:num w:numId="7">
    <w:abstractNumId w:val="5"/>
  </w:num>
  <w:num w:numId="8">
    <w:abstractNumId w:val="19"/>
  </w:num>
  <w:num w:numId="9">
    <w:abstractNumId w:val="23"/>
  </w:num>
  <w:num w:numId="10">
    <w:abstractNumId w:val="9"/>
  </w:num>
  <w:num w:numId="11">
    <w:abstractNumId w:val="1"/>
  </w:num>
  <w:num w:numId="12">
    <w:abstractNumId w:val="24"/>
  </w:num>
  <w:num w:numId="13">
    <w:abstractNumId w:val="7"/>
  </w:num>
  <w:num w:numId="14">
    <w:abstractNumId w:val="18"/>
  </w:num>
  <w:num w:numId="15">
    <w:abstractNumId w:val="4"/>
  </w:num>
  <w:num w:numId="16">
    <w:abstractNumId w:val="2"/>
  </w:num>
  <w:num w:numId="17">
    <w:abstractNumId w:val="3"/>
  </w:num>
  <w:num w:numId="18">
    <w:abstractNumId w:val="12"/>
  </w:num>
  <w:num w:numId="19">
    <w:abstractNumId w:val="8"/>
  </w:num>
  <w:num w:numId="20">
    <w:abstractNumId w:val="17"/>
  </w:num>
  <w:num w:numId="21">
    <w:abstractNumId w:val="16"/>
  </w:num>
  <w:num w:numId="22">
    <w:abstractNumId w:val="6"/>
  </w:num>
  <w:num w:numId="23">
    <w:abstractNumId w:val="0"/>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492"/>
    <w:rsid w:val="00000FF9"/>
    <w:rsid w:val="0000163A"/>
    <w:rsid w:val="00001C6A"/>
    <w:rsid w:val="00004185"/>
    <w:rsid w:val="0000777F"/>
    <w:rsid w:val="00010440"/>
    <w:rsid w:val="000122DB"/>
    <w:rsid w:val="00013A5C"/>
    <w:rsid w:val="000143B6"/>
    <w:rsid w:val="00014647"/>
    <w:rsid w:val="00016DF5"/>
    <w:rsid w:val="00016FF7"/>
    <w:rsid w:val="00020556"/>
    <w:rsid w:val="00021228"/>
    <w:rsid w:val="00021770"/>
    <w:rsid w:val="00022BF2"/>
    <w:rsid w:val="00023B9D"/>
    <w:rsid w:val="00023F56"/>
    <w:rsid w:val="000242C7"/>
    <w:rsid w:val="00027A72"/>
    <w:rsid w:val="0003210E"/>
    <w:rsid w:val="00032B5A"/>
    <w:rsid w:val="000330BB"/>
    <w:rsid w:val="00037613"/>
    <w:rsid w:val="00043957"/>
    <w:rsid w:val="00044BFE"/>
    <w:rsid w:val="00044D60"/>
    <w:rsid w:val="00045117"/>
    <w:rsid w:val="000471FC"/>
    <w:rsid w:val="00047A6D"/>
    <w:rsid w:val="000518A1"/>
    <w:rsid w:val="00055BEB"/>
    <w:rsid w:val="0005682D"/>
    <w:rsid w:val="00056B15"/>
    <w:rsid w:val="00056E27"/>
    <w:rsid w:val="00056EB3"/>
    <w:rsid w:val="00062CEA"/>
    <w:rsid w:val="00063915"/>
    <w:rsid w:val="00064161"/>
    <w:rsid w:val="000645DC"/>
    <w:rsid w:val="000647A0"/>
    <w:rsid w:val="00064F6D"/>
    <w:rsid w:val="00066CA3"/>
    <w:rsid w:val="000677AE"/>
    <w:rsid w:val="00070D20"/>
    <w:rsid w:val="00071083"/>
    <w:rsid w:val="000721BC"/>
    <w:rsid w:val="00076190"/>
    <w:rsid w:val="00077EC5"/>
    <w:rsid w:val="00080060"/>
    <w:rsid w:val="00080306"/>
    <w:rsid w:val="0008115A"/>
    <w:rsid w:val="000812B5"/>
    <w:rsid w:val="00081BCC"/>
    <w:rsid w:val="00082351"/>
    <w:rsid w:val="00085D7B"/>
    <w:rsid w:val="000866F1"/>
    <w:rsid w:val="0009477A"/>
    <w:rsid w:val="000A001A"/>
    <w:rsid w:val="000A527F"/>
    <w:rsid w:val="000A58A6"/>
    <w:rsid w:val="000A6692"/>
    <w:rsid w:val="000B195C"/>
    <w:rsid w:val="000B3488"/>
    <w:rsid w:val="000B35DC"/>
    <w:rsid w:val="000B493D"/>
    <w:rsid w:val="000B59F5"/>
    <w:rsid w:val="000B651A"/>
    <w:rsid w:val="000C21B0"/>
    <w:rsid w:val="000C27E8"/>
    <w:rsid w:val="000C30A2"/>
    <w:rsid w:val="000C48FC"/>
    <w:rsid w:val="000C4CCE"/>
    <w:rsid w:val="000C66D5"/>
    <w:rsid w:val="000C7386"/>
    <w:rsid w:val="000C7B73"/>
    <w:rsid w:val="000D0DE2"/>
    <w:rsid w:val="000D0E8C"/>
    <w:rsid w:val="000D1B0E"/>
    <w:rsid w:val="000D236B"/>
    <w:rsid w:val="000D39A5"/>
    <w:rsid w:val="000D47D3"/>
    <w:rsid w:val="000D4879"/>
    <w:rsid w:val="000D4D4F"/>
    <w:rsid w:val="000D4DE6"/>
    <w:rsid w:val="000D5C53"/>
    <w:rsid w:val="000D6886"/>
    <w:rsid w:val="000D72E4"/>
    <w:rsid w:val="000E0F6D"/>
    <w:rsid w:val="000F0654"/>
    <w:rsid w:val="000F066C"/>
    <w:rsid w:val="000F0D30"/>
    <w:rsid w:val="000F7E5A"/>
    <w:rsid w:val="00104CC1"/>
    <w:rsid w:val="0011242F"/>
    <w:rsid w:val="001126D6"/>
    <w:rsid w:val="00114782"/>
    <w:rsid w:val="001150B7"/>
    <w:rsid w:val="001202A3"/>
    <w:rsid w:val="00120788"/>
    <w:rsid w:val="00121A2C"/>
    <w:rsid w:val="00122710"/>
    <w:rsid w:val="001239DB"/>
    <w:rsid w:val="00124CE7"/>
    <w:rsid w:val="0012558D"/>
    <w:rsid w:val="00126CD4"/>
    <w:rsid w:val="001273BC"/>
    <w:rsid w:val="001277F5"/>
    <w:rsid w:val="001310F1"/>
    <w:rsid w:val="0013270D"/>
    <w:rsid w:val="00132F8C"/>
    <w:rsid w:val="0013377E"/>
    <w:rsid w:val="00133A61"/>
    <w:rsid w:val="0013512F"/>
    <w:rsid w:val="001354DD"/>
    <w:rsid w:val="00137D9F"/>
    <w:rsid w:val="00137FB3"/>
    <w:rsid w:val="001408F1"/>
    <w:rsid w:val="0014093E"/>
    <w:rsid w:val="00140F40"/>
    <w:rsid w:val="00143204"/>
    <w:rsid w:val="001450AF"/>
    <w:rsid w:val="00145BC7"/>
    <w:rsid w:val="00145E4B"/>
    <w:rsid w:val="00146906"/>
    <w:rsid w:val="00146D48"/>
    <w:rsid w:val="00146E83"/>
    <w:rsid w:val="001471A8"/>
    <w:rsid w:val="00150BA7"/>
    <w:rsid w:val="00151BD2"/>
    <w:rsid w:val="00151C71"/>
    <w:rsid w:val="001554E1"/>
    <w:rsid w:val="00155BF1"/>
    <w:rsid w:val="00156C6B"/>
    <w:rsid w:val="001619D8"/>
    <w:rsid w:val="00162411"/>
    <w:rsid w:val="001626E0"/>
    <w:rsid w:val="001645A5"/>
    <w:rsid w:val="00164A18"/>
    <w:rsid w:val="0016545F"/>
    <w:rsid w:val="0017107C"/>
    <w:rsid w:val="00172C39"/>
    <w:rsid w:val="00173FDC"/>
    <w:rsid w:val="00177072"/>
    <w:rsid w:val="00177B93"/>
    <w:rsid w:val="0018267D"/>
    <w:rsid w:val="00187D30"/>
    <w:rsid w:val="00192C9D"/>
    <w:rsid w:val="00193A5D"/>
    <w:rsid w:val="00196B83"/>
    <w:rsid w:val="001972D9"/>
    <w:rsid w:val="00197B1D"/>
    <w:rsid w:val="001A0FD9"/>
    <w:rsid w:val="001A39AD"/>
    <w:rsid w:val="001B32C2"/>
    <w:rsid w:val="001B3A59"/>
    <w:rsid w:val="001B5CFF"/>
    <w:rsid w:val="001C0FF0"/>
    <w:rsid w:val="001C2945"/>
    <w:rsid w:val="001C2A30"/>
    <w:rsid w:val="001C3A65"/>
    <w:rsid w:val="001C446A"/>
    <w:rsid w:val="001C6217"/>
    <w:rsid w:val="001D1135"/>
    <w:rsid w:val="001D1DF3"/>
    <w:rsid w:val="001D4F49"/>
    <w:rsid w:val="001D6C2A"/>
    <w:rsid w:val="001D74DC"/>
    <w:rsid w:val="001E005F"/>
    <w:rsid w:val="001E24FC"/>
    <w:rsid w:val="001E273C"/>
    <w:rsid w:val="001E6174"/>
    <w:rsid w:val="001F27EE"/>
    <w:rsid w:val="001F2CA1"/>
    <w:rsid w:val="001F526D"/>
    <w:rsid w:val="001F6AF8"/>
    <w:rsid w:val="001F7F06"/>
    <w:rsid w:val="00200C6A"/>
    <w:rsid w:val="002012B3"/>
    <w:rsid w:val="00205265"/>
    <w:rsid w:val="00210201"/>
    <w:rsid w:val="00210EEF"/>
    <w:rsid w:val="00213AED"/>
    <w:rsid w:val="00214488"/>
    <w:rsid w:val="002164FE"/>
    <w:rsid w:val="0021681E"/>
    <w:rsid w:val="00216BF2"/>
    <w:rsid w:val="00216D9C"/>
    <w:rsid w:val="00217989"/>
    <w:rsid w:val="002206C0"/>
    <w:rsid w:val="00222246"/>
    <w:rsid w:val="002223EA"/>
    <w:rsid w:val="00224A6A"/>
    <w:rsid w:val="00225561"/>
    <w:rsid w:val="00230736"/>
    <w:rsid w:val="00230E16"/>
    <w:rsid w:val="0023237B"/>
    <w:rsid w:val="0023311B"/>
    <w:rsid w:val="00237126"/>
    <w:rsid w:val="002418E2"/>
    <w:rsid w:val="00241B45"/>
    <w:rsid w:val="002426DA"/>
    <w:rsid w:val="002452E1"/>
    <w:rsid w:val="002479D5"/>
    <w:rsid w:val="002509B7"/>
    <w:rsid w:val="00252381"/>
    <w:rsid w:val="00255082"/>
    <w:rsid w:val="00255B07"/>
    <w:rsid w:val="00257857"/>
    <w:rsid w:val="00260F48"/>
    <w:rsid w:val="00261282"/>
    <w:rsid w:val="00261B5B"/>
    <w:rsid w:val="002634F1"/>
    <w:rsid w:val="002643F3"/>
    <w:rsid w:val="00267968"/>
    <w:rsid w:val="00271E35"/>
    <w:rsid w:val="0027354D"/>
    <w:rsid w:val="00280E83"/>
    <w:rsid w:val="00281C1F"/>
    <w:rsid w:val="00282243"/>
    <w:rsid w:val="002837CC"/>
    <w:rsid w:val="002854E8"/>
    <w:rsid w:val="002923CA"/>
    <w:rsid w:val="002975BF"/>
    <w:rsid w:val="002A11C7"/>
    <w:rsid w:val="002A77D1"/>
    <w:rsid w:val="002B278F"/>
    <w:rsid w:val="002B2EE3"/>
    <w:rsid w:val="002B3BC0"/>
    <w:rsid w:val="002B4EF4"/>
    <w:rsid w:val="002C22BF"/>
    <w:rsid w:val="002C2DD7"/>
    <w:rsid w:val="002C4704"/>
    <w:rsid w:val="002C4892"/>
    <w:rsid w:val="002C5461"/>
    <w:rsid w:val="002C5EF0"/>
    <w:rsid w:val="002C6676"/>
    <w:rsid w:val="002C73C2"/>
    <w:rsid w:val="002C7F8E"/>
    <w:rsid w:val="002D030D"/>
    <w:rsid w:val="002D0607"/>
    <w:rsid w:val="002D080F"/>
    <w:rsid w:val="002D113F"/>
    <w:rsid w:val="002D19A9"/>
    <w:rsid w:val="002D1F7E"/>
    <w:rsid w:val="002D2761"/>
    <w:rsid w:val="002D3CE9"/>
    <w:rsid w:val="002D4D27"/>
    <w:rsid w:val="002D5E86"/>
    <w:rsid w:val="002D5FA3"/>
    <w:rsid w:val="002D698E"/>
    <w:rsid w:val="002E0A1F"/>
    <w:rsid w:val="002E1E34"/>
    <w:rsid w:val="002E36E0"/>
    <w:rsid w:val="002F5F68"/>
    <w:rsid w:val="002F5F7C"/>
    <w:rsid w:val="00301FA8"/>
    <w:rsid w:val="00303156"/>
    <w:rsid w:val="00306C5E"/>
    <w:rsid w:val="00307AAA"/>
    <w:rsid w:val="0031458E"/>
    <w:rsid w:val="003145D1"/>
    <w:rsid w:val="00314A1D"/>
    <w:rsid w:val="00316541"/>
    <w:rsid w:val="00317531"/>
    <w:rsid w:val="003241A5"/>
    <w:rsid w:val="00324947"/>
    <w:rsid w:val="00324E17"/>
    <w:rsid w:val="00325E5E"/>
    <w:rsid w:val="00326F9A"/>
    <w:rsid w:val="00330C04"/>
    <w:rsid w:val="00334477"/>
    <w:rsid w:val="00335C7B"/>
    <w:rsid w:val="003428E6"/>
    <w:rsid w:val="00342BD8"/>
    <w:rsid w:val="00344A05"/>
    <w:rsid w:val="00346E44"/>
    <w:rsid w:val="00346F8E"/>
    <w:rsid w:val="003505CF"/>
    <w:rsid w:val="00351537"/>
    <w:rsid w:val="003542D3"/>
    <w:rsid w:val="003600AE"/>
    <w:rsid w:val="003628FE"/>
    <w:rsid w:val="00362B27"/>
    <w:rsid w:val="00363CED"/>
    <w:rsid w:val="003675AC"/>
    <w:rsid w:val="0037478E"/>
    <w:rsid w:val="003750E1"/>
    <w:rsid w:val="00377BD9"/>
    <w:rsid w:val="00377FF1"/>
    <w:rsid w:val="0038293B"/>
    <w:rsid w:val="0038467A"/>
    <w:rsid w:val="00385851"/>
    <w:rsid w:val="00386F71"/>
    <w:rsid w:val="0039326D"/>
    <w:rsid w:val="00394948"/>
    <w:rsid w:val="00395B07"/>
    <w:rsid w:val="003A0FA6"/>
    <w:rsid w:val="003A3E8F"/>
    <w:rsid w:val="003A40FC"/>
    <w:rsid w:val="003A7B99"/>
    <w:rsid w:val="003B00CA"/>
    <w:rsid w:val="003B0761"/>
    <w:rsid w:val="003B2143"/>
    <w:rsid w:val="003B25EC"/>
    <w:rsid w:val="003B36A0"/>
    <w:rsid w:val="003B58D5"/>
    <w:rsid w:val="003B7213"/>
    <w:rsid w:val="003B7DAF"/>
    <w:rsid w:val="003C076C"/>
    <w:rsid w:val="003C4074"/>
    <w:rsid w:val="003C4782"/>
    <w:rsid w:val="003C5B27"/>
    <w:rsid w:val="003C74D7"/>
    <w:rsid w:val="003C7BD2"/>
    <w:rsid w:val="003D2AF8"/>
    <w:rsid w:val="003D3B41"/>
    <w:rsid w:val="003D4B99"/>
    <w:rsid w:val="003D6A2F"/>
    <w:rsid w:val="003D75EA"/>
    <w:rsid w:val="003D7FEE"/>
    <w:rsid w:val="003E04CD"/>
    <w:rsid w:val="003E1451"/>
    <w:rsid w:val="003E27AC"/>
    <w:rsid w:val="003E4B61"/>
    <w:rsid w:val="003E50D1"/>
    <w:rsid w:val="003E62B2"/>
    <w:rsid w:val="003E7474"/>
    <w:rsid w:val="003F018E"/>
    <w:rsid w:val="003F213B"/>
    <w:rsid w:val="003F395F"/>
    <w:rsid w:val="003F4B75"/>
    <w:rsid w:val="003F5103"/>
    <w:rsid w:val="003F5235"/>
    <w:rsid w:val="00400744"/>
    <w:rsid w:val="00402158"/>
    <w:rsid w:val="00402CB6"/>
    <w:rsid w:val="00403507"/>
    <w:rsid w:val="00404101"/>
    <w:rsid w:val="00406AED"/>
    <w:rsid w:val="0040708D"/>
    <w:rsid w:val="00411A38"/>
    <w:rsid w:val="0041483C"/>
    <w:rsid w:val="00416EE3"/>
    <w:rsid w:val="004202D6"/>
    <w:rsid w:val="00420A8D"/>
    <w:rsid w:val="004221B4"/>
    <w:rsid w:val="00427F3B"/>
    <w:rsid w:val="0043028D"/>
    <w:rsid w:val="004342F4"/>
    <w:rsid w:val="004346B5"/>
    <w:rsid w:val="004370DF"/>
    <w:rsid w:val="0044107B"/>
    <w:rsid w:val="00443181"/>
    <w:rsid w:val="00444F3F"/>
    <w:rsid w:val="00445501"/>
    <w:rsid w:val="00446B08"/>
    <w:rsid w:val="00447D49"/>
    <w:rsid w:val="00447F63"/>
    <w:rsid w:val="00450097"/>
    <w:rsid w:val="00453ADE"/>
    <w:rsid w:val="004545CE"/>
    <w:rsid w:val="0046161E"/>
    <w:rsid w:val="00462062"/>
    <w:rsid w:val="004630E5"/>
    <w:rsid w:val="00464D51"/>
    <w:rsid w:val="00464E6D"/>
    <w:rsid w:val="004715E4"/>
    <w:rsid w:val="00473B7C"/>
    <w:rsid w:val="004740DD"/>
    <w:rsid w:val="00474DE6"/>
    <w:rsid w:val="004779B2"/>
    <w:rsid w:val="004834D9"/>
    <w:rsid w:val="004867DA"/>
    <w:rsid w:val="004873B7"/>
    <w:rsid w:val="00487BAD"/>
    <w:rsid w:val="00490EA2"/>
    <w:rsid w:val="00491767"/>
    <w:rsid w:val="00493440"/>
    <w:rsid w:val="00494EAE"/>
    <w:rsid w:val="004950EB"/>
    <w:rsid w:val="004958C7"/>
    <w:rsid w:val="0049724F"/>
    <w:rsid w:val="00497A7C"/>
    <w:rsid w:val="004A636E"/>
    <w:rsid w:val="004B4C54"/>
    <w:rsid w:val="004B6122"/>
    <w:rsid w:val="004B6344"/>
    <w:rsid w:val="004B747F"/>
    <w:rsid w:val="004C508A"/>
    <w:rsid w:val="004D0439"/>
    <w:rsid w:val="004D0983"/>
    <w:rsid w:val="004D26A8"/>
    <w:rsid w:val="004D6B75"/>
    <w:rsid w:val="004E01B0"/>
    <w:rsid w:val="004E0825"/>
    <w:rsid w:val="004E2036"/>
    <w:rsid w:val="004E6CAE"/>
    <w:rsid w:val="004F060A"/>
    <w:rsid w:val="004F1600"/>
    <w:rsid w:val="004F291B"/>
    <w:rsid w:val="004F5DB1"/>
    <w:rsid w:val="004F7449"/>
    <w:rsid w:val="005011C2"/>
    <w:rsid w:val="00501782"/>
    <w:rsid w:val="005056DC"/>
    <w:rsid w:val="005057B3"/>
    <w:rsid w:val="00507A20"/>
    <w:rsid w:val="005132C5"/>
    <w:rsid w:val="00515351"/>
    <w:rsid w:val="00520E81"/>
    <w:rsid w:val="00523EC5"/>
    <w:rsid w:val="005248CB"/>
    <w:rsid w:val="00524CDE"/>
    <w:rsid w:val="00525E3E"/>
    <w:rsid w:val="005268A2"/>
    <w:rsid w:val="005349D5"/>
    <w:rsid w:val="00535A92"/>
    <w:rsid w:val="005366FC"/>
    <w:rsid w:val="0053719A"/>
    <w:rsid w:val="0054275D"/>
    <w:rsid w:val="00542929"/>
    <w:rsid w:val="00550AAC"/>
    <w:rsid w:val="00554B98"/>
    <w:rsid w:val="00554BEC"/>
    <w:rsid w:val="005574BE"/>
    <w:rsid w:val="0056546C"/>
    <w:rsid w:val="00567614"/>
    <w:rsid w:val="005703A6"/>
    <w:rsid w:val="00571168"/>
    <w:rsid w:val="00575BE7"/>
    <w:rsid w:val="00577850"/>
    <w:rsid w:val="00580E25"/>
    <w:rsid w:val="0058122C"/>
    <w:rsid w:val="00581F21"/>
    <w:rsid w:val="00582DEB"/>
    <w:rsid w:val="00583286"/>
    <w:rsid w:val="005843DB"/>
    <w:rsid w:val="00584B04"/>
    <w:rsid w:val="0058581E"/>
    <w:rsid w:val="00586ECA"/>
    <w:rsid w:val="0059013A"/>
    <w:rsid w:val="00592043"/>
    <w:rsid w:val="00592E6B"/>
    <w:rsid w:val="00593E64"/>
    <w:rsid w:val="0059788A"/>
    <w:rsid w:val="005A1E47"/>
    <w:rsid w:val="005A5E7C"/>
    <w:rsid w:val="005A705C"/>
    <w:rsid w:val="005A7987"/>
    <w:rsid w:val="005B28B4"/>
    <w:rsid w:val="005B47FB"/>
    <w:rsid w:val="005B4F24"/>
    <w:rsid w:val="005B6F97"/>
    <w:rsid w:val="005C28C6"/>
    <w:rsid w:val="005C3C4F"/>
    <w:rsid w:val="005D128F"/>
    <w:rsid w:val="005D1DF3"/>
    <w:rsid w:val="005D268E"/>
    <w:rsid w:val="005D3522"/>
    <w:rsid w:val="005D3EC9"/>
    <w:rsid w:val="005D6A58"/>
    <w:rsid w:val="005E3A7B"/>
    <w:rsid w:val="005E3D2A"/>
    <w:rsid w:val="005E578F"/>
    <w:rsid w:val="005E69E3"/>
    <w:rsid w:val="005F4852"/>
    <w:rsid w:val="005F52CB"/>
    <w:rsid w:val="005F5E82"/>
    <w:rsid w:val="005F69B7"/>
    <w:rsid w:val="005F7DFB"/>
    <w:rsid w:val="00602B2E"/>
    <w:rsid w:val="0060397D"/>
    <w:rsid w:val="00603B2E"/>
    <w:rsid w:val="00603BF1"/>
    <w:rsid w:val="00603ED3"/>
    <w:rsid w:val="006055FE"/>
    <w:rsid w:val="00605ACE"/>
    <w:rsid w:val="0060600D"/>
    <w:rsid w:val="00606227"/>
    <w:rsid w:val="0060624D"/>
    <w:rsid w:val="0060656E"/>
    <w:rsid w:val="00607430"/>
    <w:rsid w:val="00610259"/>
    <w:rsid w:val="006102C1"/>
    <w:rsid w:val="00612AB9"/>
    <w:rsid w:val="0061345E"/>
    <w:rsid w:val="00614DB1"/>
    <w:rsid w:val="006156EC"/>
    <w:rsid w:val="00617466"/>
    <w:rsid w:val="00622290"/>
    <w:rsid w:val="00622B11"/>
    <w:rsid w:val="00622C44"/>
    <w:rsid w:val="006234C3"/>
    <w:rsid w:val="00624D68"/>
    <w:rsid w:val="00625D3F"/>
    <w:rsid w:val="006319EA"/>
    <w:rsid w:val="006322FB"/>
    <w:rsid w:val="00633D4F"/>
    <w:rsid w:val="00636D27"/>
    <w:rsid w:val="00637413"/>
    <w:rsid w:val="006374D3"/>
    <w:rsid w:val="00645D47"/>
    <w:rsid w:val="00645F5A"/>
    <w:rsid w:val="00645FFB"/>
    <w:rsid w:val="00650D8F"/>
    <w:rsid w:val="006517E6"/>
    <w:rsid w:val="00653C81"/>
    <w:rsid w:val="0065630C"/>
    <w:rsid w:val="00656EC7"/>
    <w:rsid w:val="00657838"/>
    <w:rsid w:val="0065796F"/>
    <w:rsid w:val="006610F5"/>
    <w:rsid w:val="006620B6"/>
    <w:rsid w:val="00663132"/>
    <w:rsid w:val="006650C9"/>
    <w:rsid w:val="006664E4"/>
    <w:rsid w:val="0067045F"/>
    <w:rsid w:val="006733B8"/>
    <w:rsid w:val="00674B83"/>
    <w:rsid w:val="006753C5"/>
    <w:rsid w:val="00675508"/>
    <w:rsid w:val="00675EDC"/>
    <w:rsid w:val="00682090"/>
    <w:rsid w:val="00682317"/>
    <w:rsid w:val="00682C6C"/>
    <w:rsid w:val="00683381"/>
    <w:rsid w:val="0068423E"/>
    <w:rsid w:val="006849E0"/>
    <w:rsid w:val="0068524D"/>
    <w:rsid w:val="00690D17"/>
    <w:rsid w:val="00691322"/>
    <w:rsid w:val="006915F5"/>
    <w:rsid w:val="006965FB"/>
    <w:rsid w:val="00696AC9"/>
    <w:rsid w:val="006973D1"/>
    <w:rsid w:val="00697B74"/>
    <w:rsid w:val="006A2155"/>
    <w:rsid w:val="006A3465"/>
    <w:rsid w:val="006A3AE1"/>
    <w:rsid w:val="006A4865"/>
    <w:rsid w:val="006A501C"/>
    <w:rsid w:val="006B0FBE"/>
    <w:rsid w:val="006B2506"/>
    <w:rsid w:val="006B3DFA"/>
    <w:rsid w:val="006B57E5"/>
    <w:rsid w:val="006B7A5E"/>
    <w:rsid w:val="006C18F6"/>
    <w:rsid w:val="006C2058"/>
    <w:rsid w:val="006C25F7"/>
    <w:rsid w:val="006C31E8"/>
    <w:rsid w:val="006C534C"/>
    <w:rsid w:val="006C5916"/>
    <w:rsid w:val="006C6BEC"/>
    <w:rsid w:val="006C740B"/>
    <w:rsid w:val="006D233E"/>
    <w:rsid w:val="006D42BB"/>
    <w:rsid w:val="006D463D"/>
    <w:rsid w:val="006D47C8"/>
    <w:rsid w:val="006D639A"/>
    <w:rsid w:val="006D799E"/>
    <w:rsid w:val="006D7E00"/>
    <w:rsid w:val="006D7EC9"/>
    <w:rsid w:val="006E03DC"/>
    <w:rsid w:val="006E1AFF"/>
    <w:rsid w:val="006E2738"/>
    <w:rsid w:val="006E27FB"/>
    <w:rsid w:val="006E5A96"/>
    <w:rsid w:val="006E7474"/>
    <w:rsid w:val="006F023A"/>
    <w:rsid w:val="006F051A"/>
    <w:rsid w:val="006F0ED2"/>
    <w:rsid w:val="006F1BF3"/>
    <w:rsid w:val="006F4FE6"/>
    <w:rsid w:val="006F5C54"/>
    <w:rsid w:val="0070095E"/>
    <w:rsid w:val="00702DE1"/>
    <w:rsid w:val="007037C8"/>
    <w:rsid w:val="007042B7"/>
    <w:rsid w:val="007103D6"/>
    <w:rsid w:val="00710440"/>
    <w:rsid w:val="00713A7E"/>
    <w:rsid w:val="00715FE9"/>
    <w:rsid w:val="00716A84"/>
    <w:rsid w:val="00720FB0"/>
    <w:rsid w:val="00721C96"/>
    <w:rsid w:val="00721DEA"/>
    <w:rsid w:val="00722773"/>
    <w:rsid w:val="00723740"/>
    <w:rsid w:val="00727F52"/>
    <w:rsid w:val="007312FF"/>
    <w:rsid w:val="00732406"/>
    <w:rsid w:val="007335D3"/>
    <w:rsid w:val="007429E5"/>
    <w:rsid w:val="00742A62"/>
    <w:rsid w:val="00746C18"/>
    <w:rsid w:val="00747F73"/>
    <w:rsid w:val="00750794"/>
    <w:rsid w:val="0075186D"/>
    <w:rsid w:val="00751F79"/>
    <w:rsid w:val="00753F69"/>
    <w:rsid w:val="00754093"/>
    <w:rsid w:val="00754223"/>
    <w:rsid w:val="00755A13"/>
    <w:rsid w:val="00755B43"/>
    <w:rsid w:val="00755E3D"/>
    <w:rsid w:val="00757324"/>
    <w:rsid w:val="007607CA"/>
    <w:rsid w:val="007614EC"/>
    <w:rsid w:val="0076271D"/>
    <w:rsid w:val="00762B05"/>
    <w:rsid w:val="00762B78"/>
    <w:rsid w:val="00763EF8"/>
    <w:rsid w:val="0076485E"/>
    <w:rsid w:val="0076487D"/>
    <w:rsid w:val="00776EFF"/>
    <w:rsid w:val="00777A17"/>
    <w:rsid w:val="00777E6B"/>
    <w:rsid w:val="0078321D"/>
    <w:rsid w:val="00784505"/>
    <w:rsid w:val="00785DF0"/>
    <w:rsid w:val="007900EB"/>
    <w:rsid w:val="00790A07"/>
    <w:rsid w:val="00790FF6"/>
    <w:rsid w:val="00791D99"/>
    <w:rsid w:val="0079258B"/>
    <w:rsid w:val="007935FD"/>
    <w:rsid w:val="00793910"/>
    <w:rsid w:val="0079425E"/>
    <w:rsid w:val="007948D7"/>
    <w:rsid w:val="00794A86"/>
    <w:rsid w:val="00796CF1"/>
    <w:rsid w:val="007A0BF1"/>
    <w:rsid w:val="007A164C"/>
    <w:rsid w:val="007A18FD"/>
    <w:rsid w:val="007A2C71"/>
    <w:rsid w:val="007A3921"/>
    <w:rsid w:val="007A3C3A"/>
    <w:rsid w:val="007A51E1"/>
    <w:rsid w:val="007A5280"/>
    <w:rsid w:val="007B0BD4"/>
    <w:rsid w:val="007B253E"/>
    <w:rsid w:val="007B2F29"/>
    <w:rsid w:val="007B30D3"/>
    <w:rsid w:val="007B3BD9"/>
    <w:rsid w:val="007B3C6B"/>
    <w:rsid w:val="007B4E23"/>
    <w:rsid w:val="007B6A24"/>
    <w:rsid w:val="007C0221"/>
    <w:rsid w:val="007C0753"/>
    <w:rsid w:val="007C09D7"/>
    <w:rsid w:val="007C2A59"/>
    <w:rsid w:val="007C3EC2"/>
    <w:rsid w:val="007C4284"/>
    <w:rsid w:val="007C4690"/>
    <w:rsid w:val="007C4F8A"/>
    <w:rsid w:val="007C7AFD"/>
    <w:rsid w:val="007D0676"/>
    <w:rsid w:val="007D205C"/>
    <w:rsid w:val="007D3214"/>
    <w:rsid w:val="007D35EF"/>
    <w:rsid w:val="007D3909"/>
    <w:rsid w:val="007D4962"/>
    <w:rsid w:val="007D67E5"/>
    <w:rsid w:val="007D6A01"/>
    <w:rsid w:val="007D75E2"/>
    <w:rsid w:val="007D78B8"/>
    <w:rsid w:val="007F28F4"/>
    <w:rsid w:val="007F2BED"/>
    <w:rsid w:val="007F4786"/>
    <w:rsid w:val="007F4A74"/>
    <w:rsid w:val="007F62DD"/>
    <w:rsid w:val="008028C8"/>
    <w:rsid w:val="00802A99"/>
    <w:rsid w:val="00805B3B"/>
    <w:rsid w:val="00807B6D"/>
    <w:rsid w:val="008101A6"/>
    <w:rsid w:val="00810FD9"/>
    <w:rsid w:val="008110D9"/>
    <w:rsid w:val="00812409"/>
    <w:rsid w:val="00813078"/>
    <w:rsid w:val="0081682F"/>
    <w:rsid w:val="0081724D"/>
    <w:rsid w:val="008202F1"/>
    <w:rsid w:val="008207F1"/>
    <w:rsid w:val="00821A11"/>
    <w:rsid w:val="00822B53"/>
    <w:rsid w:val="008242E9"/>
    <w:rsid w:val="00825291"/>
    <w:rsid w:val="00830763"/>
    <w:rsid w:val="00830AC4"/>
    <w:rsid w:val="00841CBE"/>
    <w:rsid w:val="00842E38"/>
    <w:rsid w:val="008453B3"/>
    <w:rsid w:val="00846A21"/>
    <w:rsid w:val="008510BE"/>
    <w:rsid w:val="008523BE"/>
    <w:rsid w:val="00853015"/>
    <w:rsid w:val="00853958"/>
    <w:rsid w:val="0085429E"/>
    <w:rsid w:val="00856FD6"/>
    <w:rsid w:val="00857349"/>
    <w:rsid w:val="008600F7"/>
    <w:rsid w:val="008609D6"/>
    <w:rsid w:val="00860B85"/>
    <w:rsid w:val="00860C25"/>
    <w:rsid w:val="0086217C"/>
    <w:rsid w:val="0086294C"/>
    <w:rsid w:val="00862D17"/>
    <w:rsid w:val="008642A2"/>
    <w:rsid w:val="00870999"/>
    <w:rsid w:val="00870F55"/>
    <w:rsid w:val="00875B04"/>
    <w:rsid w:val="00880E62"/>
    <w:rsid w:val="008816D2"/>
    <w:rsid w:val="0088179E"/>
    <w:rsid w:val="00886ABB"/>
    <w:rsid w:val="008876B0"/>
    <w:rsid w:val="00887EF0"/>
    <w:rsid w:val="008907FF"/>
    <w:rsid w:val="0089146B"/>
    <w:rsid w:val="00893428"/>
    <w:rsid w:val="008947E4"/>
    <w:rsid w:val="00897475"/>
    <w:rsid w:val="008A031A"/>
    <w:rsid w:val="008A21E3"/>
    <w:rsid w:val="008A44E8"/>
    <w:rsid w:val="008A47A5"/>
    <w:rsid w:val="008A4B76"/>
    <w:rsid w:val="008A5465"/>
    <w:rsid w:val="008B0768"/>
    <w:rsid w:val="008B0FE5"/>
    <w:rsid w:val="008B5956"/>
    <w:rsid w:val="008B65EF"/>
    <w:rsid w:val="008B66E9"/>
    <w:rsid w:val="008B76A2"/>
    <w:rsid w:val="008C2256"/>
    <w:rsid w:val="008C3E52"/>
    <w:rsid w:val="008C7C09"/>
    <w:rsid w:val="008D03BF"/>
    <w:rsid w:val="008D1867"/>
    <w:rsid w:val="008D1FC8"/>
    <w:rsid w:val="008D406C"/>
    <w:rsid w:val="008D5A0F"/>
    <w:rsid w:val="008D6337"/>
    <w:rsid w:val="008D7454"/>
    <w:rsid w:val="008E0382"/>
    <w:rsid w:val="008E13CE"/>
    <w:rsid w:val="008E593B"/>
    <w:rsid w:val="008F0AC1"/>
    <w:rsid w:val="008F0D7C"/>
    <w:rsid w:val="008F14CC"/>
    <w:rsid w:val="00900BA4"/>
    <w:rsid w:val="00900BBE"/>
    <w:rsid w:val="00901230"/>
    <w:rsid w:val="009028D8"/>
    <w:rsid w:val="00903A07"/>
    <w:rsid w:val="00904E89"/>
    <w:rsid w:val="00905418"/>
    <w:rsid w:val="00906FB8"/>
    <w:rsid w:val="0091093B"/>
    <w:rsid w:val="00913BC4"/>
    <w:rsid w:val="009155DF"/>
    <w:rsid w:val="00923E67"/>
    <w:rsid w:val="0092570B"/>
    <w:rsid w:val="009267A8"/>
    <w:rsid w:val="00933EE6"/>
    <w:rsid w:val="0093456A"/>
    <w:rsid w:val="00934B35"/>
    <w:rsid w:val="0093527C"/>
    <w:rsid w:val="00940273"/>
    <w:rsid w:val="009412A9"/>
    <w:rsid w:val="00941A8C"/>
    <w:rsid w:val="00941C12"/>
    <w:rsid w:val="00943302"/>
    <w:rsid w:val="009452F0"/>
    <w:rsid w:val="00945D7E"/>
    <w:rsid w:val="00945D7F"/>
    <w:rsid w:val="00947773"/>
    <w:rsid w:val="00952AFC"/>
    <w:rsid w:val="0095421D"/>
    <w:rsid w:val="0096013C"/>
    <w:rsid w:val="0096014A"/>
    <w:rsid w:val="00962080"/>
    <w:rsid w:val="00964584"/>
    <w:rsid w:val="009656E5"/>
    <w:rsid w:val="00965B7D"/>
    <w:rsid w:val="0096737D"/>
    <w:rsid w:val="00970F3E"/>
    <w:rsid w:val="00973669"/>
    <w:rsid w:val="0097373B"/>
    <w:rsid w:val="00973DBE"/>
    <w:rsid w:val="0097414A"/>
    <w:rsid w:val="00976756"/>
    <w:rsid w:val="00977771"/>
    <w:rsid w:val="00980B63"/>
    <w:rsid w:val="0098185F"/>
    <w:rsid w:val="00981D1E"/>
    <w:rsid w:val="00982BBF"/>
    <w:rsid w:val="0098365A"/>
    <w:rsid w:val="00983FE5"/>
    <w:rsid w:val="009851BD"/>
    <w:rsid w:val="009855F9"/>
    <w:rsid w:val="00986F49"/>
    <w:rsid w:val="009874AE"/>
    <w:rsid w:val="00987F1F"/>
    <w:rsid w:val="00991F3E"/>
    <w:rsid w:val="009A1B22"/>
    <w:rsid w:val="009A2106"/>
    <w:rsid w:val="009A423E"/>
    <w:rsid w:val="009A50F4"/>
    <w:rsid w:val="009A5473"/>
    <w:rsid w:val="009A5F1B"/>
    <w:rsid w:val="009A623C"/>
    <w:rsid w:val="009B1382"/>
    <w:rsid w:val="009B16F1"/>
    <w:rsid w:val="009B50D6"/>
    <w:rsid w:val="009B5929"/>
    <w:rsid w:val="009B6420"/>
    <w:rsid w:val="009C531A"/>
    <w:rsid w:val="009C56EE"/>
    <w:rsid w:val="009C64A6"/>
    <w:rsid w:val="009D350D"/>
    <w:rsid w:val="009D3946"/>
    <w:rsid w:val="009D7102"/>
    <w:rsid w:val="009D75DC"/>
    <w:rsid w:val="009D76BB"/>
    <w:rsid w:val="009D7DB8"/>
    <w:rsid w:val="009E2625"/>
    <w:rsid w:val="009E3002"/>
    <w:rsid w:val="009E3017"/>
    <w:rsid w:val="009E3BF8"/>
    <w:rsid w:val="009E4483"/>
    <w:rsid w:val="009E6567"/>
    <w:rsid w:val="009E6C45"/>
    <w:rsid w:val="009F0838"/>
    <w:rsid w:val="009F1D6C"/>
    <w:rsid w:val="009F2095"/>
    <w:rsid w:val="009F21B4"/>
    <w:rsid w:val="009F2D3C"/>
    <w:rsid w:val="009F5992"/>
    <w:rsid w:val="009F7B58"/>
    <w:rsid w:val="00A0237C"/>
    <w:rsid w:val="00A02D27"/>
    <w:rsid w:val="00A07FC4"/>
    <w:rsid w:val="00A103BC"/>
    <w:rsid w:val="00A1160F"/>
    <w:rsid w:val="00A1592C"/>
    <w:rsid w:val="00A17A84"/>
    <w:rsid w:val="00A216F9"/>
    <w:rsid w:val="00A227B0"/>
    <w:rsid w:val="00A26F69"/>
    <w:rsid w:val="00A275B7"/>
    <w:rsid w:val="00A30D4B"/>
    <w:rsid w:val="00A325DB"/>
    <w:rsid w:val="00A32B51"/>
    <w:rsid w:val="00A34B17"/>
    <w:rsid w:val="00A35533"/>
    <w:rsid w:val="00A4076E"/>
    <w:rsid w:val="00A436AD"/>
    <w:rsid w:val="00A445B1"/>
    <w:rsid w:val="00A45D1E"/>
    <w:rsid w:val="00A4682F"/>
    <w:rsid w:val="00A4726D"/>
    <w:rsid w:val="00A47BAD"/>
    <w:rsid w:val="00A5003E"/>
    <w:rsid w:val="00A50BAC"/>
    <w:rsid w:val="00A50CDD"/>
    <w:rsid w:val="00A54280"/>
    <w:rsid w:val="00A55DE7"/>
    <w:rsid w:val="00A5641A"/>
    <w:rsid w:val="00A56F4A"/>
    <w:rsid w:val="00A60E9D"/>
    <w:rsid w:val="00A64346"/>
    <w:rsid w:val="00A65102"/>
    <w:rsid w:val="00A66310"/>
    <w:rsid w:val="00A66ED8"/>
    <w:rsid w:val="00A716EC"/>
    <w:rsid w:val="00A7219A"/>
    <w:rsid w:val="00A72BAE"/>
    <w:rsid w:val="00A76421"/>
    <w:rsid w:val="00A76A2F"/>
    <w:rsid w:val="00A82A5F"/>
    <w:rsid w:val="00A82AD6"/>
    <w:rsid w:val="00A83212"/>
    <w:rsid w:val="00A846BA"/>
    <w:rsid w:val="00A848CC"/>
    <w:rsid w:val="00A86604"/>
    <w:rsid w:val="00A91B1E"/>
    <w:rsid w:val="00A9207B"/>
    <w:rsid w:val="00A94669"/>
    <w:rsid w:val="00AA1795"/>
    <w:rsid w:val="00AA2D3B"/>
    <w:rsid w:val="00AA30A0"/>
    <w:rsid w:val="00AA58FC"/>
    <w:rsid w:val="00AA6A0D"/>
    <w:rsid w:val="00AA78A8"/>
    <w:rsid w:val="00AB3ED8"/>
    <w:rsid w:val="00AB4A2D"/>
    <w:rsid w:val="00AB5338"/>
    <w:rsid w:val="00AC0500"/>
    <w:rsid w:val="00AC45A6"/>
    <w:rsid w:val="00AC6987"/>
    <w:rsid w:val="00AC7435"/>
    <w:rsid w:val="00AD0FF3"/>
    <w:rsid w:val="00AD151F"/>
    <w:rsid w:val="00AD46D6"/>
    <w:rsid w:val="00AD4EBF"/>
    <w:rsid w:val="00AD52D6"/>
    <w:rsid w:val="00AD5F5C"/>
    <w:rsid w:val="00AD7C2F"/>
    <w:rsid w:val="00AE02C5"/>
    <w:rsid w:val="00AE224B"/>
    <w:rsid w:val="00AE347A"/>
    <w:rsid w:val="00AE46E1"/>
    <w:rsid w:val="00AE55C6"/>
    <w:rsid w:val="00AE577D"/>
    <w:rsid w:val="00AE6EFC"/>
    <w:rsid w:val="00AE7110"/>
    <w:rsid w:val="00AE71E1"/>
    <w:rsid w:val="00AF0EAF"/>
    <w:rsid w:val="00AF3DDD"/>
    <w:rsid w:val="00AF3F04"/>
    <w:rsid w:val="00AF6988"/>
    <w:rsid w:val="00B01117"/>
    <w:rsid w:val="00B02D8E"/>
    <w:rsid w:val="00B052CF"/>
    <w:rsid w:val="00B10327"/>
    <w:rsid w:val="00B10767"/>
    <w:rsid w:val="00B126FA"/>
    <w:rsid w:val="00B13C45"/>
    <w:rsid w:val="00B14229"/>
    <w:rsid w:val="00B1473A"/>
    <w:rsid w:val="00B1705F"/>
    <w:rsid w:val="00B20259"/>
    <w:rsid w:val="00B2243F"/>
    <w:rsid w:val="00B228EE"/>
    <w:rsid w:val="00B26D3B"/>
    <w:rsid w:val="00B26F76"/>
    <w:rsid w:val="00B3035C"/>
    <w:rsid w:val="00B3428D"/>
    <w:rsid w:val="00B35492"/>
    <w:rsid w:val="00B37D13"/>
    <w:rsid w:val="00B4033B"/>
    <w:rsid w:val="00B4058E"/>
    <w:rsid w:val="00B422E7"/>
    <w:rsid w:val="00B424C0"/>
    <w:rsid w:val="00B43507"/>
    <w:rsid w:val="00B4672A"/>
    <w:rsid w:val="00B46FCE"/>
    <w:rsid w:val="00B505D4"/>
    <w:rsid w:val="00B517BA"/>
    <w:rsid w:val="00B51EF1"/>
    <w:rsid w:val="00B5402F"/>
    <w:rsid w:val="00B54C10"/>
    <w:rsid w:val="00B60AB8"/>
    <w:rsid w:val="00B62D7E"/>
    <w:rsid w:val="00B63649"/>
    <w:rsid w:val="00B63681"/>
    <w:rsid w:val="00B656AB"/>
    <w:rsid w:val="00B658D8"/>
    <w:rsid w:val="00B65E67"/>
    <w:rsid w:val="00B65F51"/>
    <w:rsid w:val="00B65FF3"/>
    <w:rsid w:val="00B6644F"/>
    <w:rsid w:val="00B72A2F"/>
    <w:rsid w:val="00B733B4"/>
    <w:rsid w:val="00B7361F"/>
    <w:rsid w:val="00B746E5"/>
    <w:rsid w:val="00B750C0"/>
    <w:rsid w:val="00B757D4"/>
    <w:rsid w:val="00B80D62"/>
    <w:rsid w:val="00B83992"/>
    <w:rsid w:val="00B8698C"/>
    <w:rsid w:val="00B91DAE"/>
    <w:rsid w:val="00B93350"/>
    <w:rsid w:val="00B93C25"/>
    <w:rsid w:val="00B93E51"/>
    <w:rsid w:val="00B94A70"/>
    <w:rsid w:val="00BA1409"/>
    <w:rsid w:val="00BA1ECB"/>
    <w:rsid w:val="00BA22D0"/>
    <w:rsid w:val="00BA71A5"/>
    <w:rsid w:val="00BA77D9"/>
    <w:rsid w:val="00BB0B39"/>
    <w:rsid w:val="00BB27DB"/>
    <w:rsid w:val="00BB2A66"/>
    <w:rsid w:val="00BB496B"/>
    <w:rsid w:val="00BB60B2"/>
    <w:rsid w:val="00BC1E10"/>
    <w:rsid w:val="00BC29FC"/>
    <w:rsid w:val="00BC2ED5"/>
    <w:rsid w:val="00BC2F56"/>
    <w:rsid w:val="00BC5E9C"/>
    <w:rsid w:val="00BC7070"/>
    <w:rsid w:val="00BD4623"/>
    <w:rsid w:val="00BD5A1A"/>
    <w:rsid w:val="00BD5E5F"/>
    <w:rsid w:val="00BD769E"/>
    <w:rsid w:val="00BD7AE9"/>
    <w:rsid w:val="00BE0552"/>
    <w:rsid w:val="00BE1444"/>
    <w:rsid w:val="00BE27CA"/>
    <w:rsid w:val="00BE3848"/>
    <w:rsid w:val="00BE3C86"/>
    <w:rsid w:val="00BE3F48"/>
    <w:rsid w:val="00BF0BD4"/>
    <w:rsid w:val="00BF14FC"/>
    <w:rsid w:val="00BF20D4"/>
    <w:rsid w:val="00BF2B4D"/>
    <w:rsid w:val="00BF3DC8"/>
    <w:rsid w:val="00BF3F89"/>
    <w:rsid w:val="00BF5736"/>
    <w:rsid w:val="00BF7295"/>
    <w:rsid w:val="00BF7A86"/>
    <w:rsid w:val="00BF7B36"/>
    <w:rsid w:val="00C01AFF"/>
    <w:rsid w:val="00C029BF"/>
    <w:rsid w:val="00C03B09"/>
    <w:rsid w:val="00C03BBE"/>
    <w:rsid w:val="00C0498B"/>
    <w:rsid w:val="00C05942"/>
    <w:rsid w:val="00C06861"/>
    <w:rsid w:val="00C06E86"/>
    <w:rsid w:val="00C10196"/>
    <w:rsid w:val="00C1191A"/>
    <w:rsid w:val="00C12993"/>
    <w:rsid w:val="00C1308A"/>
    <w:rsid w:val="00C136C2"/>
    <w:rsid w:val="00C16C95"/>
    <w:rsid w:val="00C177D4"/>
    <w:rsid w:val="00C21651"/>
    <w:rsid w:val="00C2185F"/>
    <w:rsid w:val="00C24B50"/>
    <w:rsid w:val="00C24EA4"/>
    <w:rsid w:val="00C260D6"/>
    <w:rsid w:val="00C26DA6"/>
    <w:rsid w:val="00C26FB4"/>
    <w:rsid w:val="00C275C5"/>
    <w:rsid w:val="00C27831"/>
    <w:rsid w:val="00C318D7"/>
    <w:rsid w:val="00C362E4"/>
    <w:rsid w:val="00C374DC"/>
    <w:rsid w:val="00C37754"/>
    <w:rsid w:val="00C42F50"/>
    <w:rsid w:val="00C44BCD"/>
    <w:rsid w:val="00C47124"/>
    <w:rsid w:val="00C517DA"/>
    <w:rsid w:val="00C5443A"/>
    <w:rsid w:val="00C54DF8"/>
    <w:rsid w:val="00C54E3E"/>
    <w:rsid w:val="00C55D8E"/>
    <w:rsid w:val="00C561B9"/>
    <w:rsid w:val="00C61A8F"/>
    <w:rsid w:val="00C66048"/>
    <w:rsid w:val="00C71368"/>
    <w:rsid w:val="00C71C97"/>
    <w:rsid w:val="00C72A24"/>
    <w:rsid w:val="00C77721"/>
    <w:rsid w:val="00C803CE"/>
    <w:rsid w:val="00C8186C"/>
    <w:rsid w:val="00C836BE"/>
    <w:rsid w:val="00C83BB2"/>
    <w:rsid w:val="00C853F1"/>
    <w:rsid w:val="00C85CD1"/>
    <w:rsid w:val="00C85E53"/>
    <w:rsid w:val="00C90385"/>
    <w:rsid w:val="00C91687"/>
    <w:rsid w:val="00C921E6"/>
    <w:rsid w:val="00C93A4C"/>
    <w:rsid w:val="00C93A95"/>
    <w:rsid w:val="00C94A24"/>
    <w:rsid w:val="00C95E8E"/>
    <w:rsid w:val="00C96E01"/>
    <w:rsid w:val="00C9707C"/>
    <w:rsid w:val="00C9729C"/>
    <w:rsid w:val="00CA07C8"/>
    <w:rsid w:val="00CA0FC2"/>
    <w:rsid w:val="00CA144F"/>
    <w:rsid w:val="00CA379B"/>
    <w:rsid w:val="00CA7765"/>
    <w:rsid w:val="00CB03B0"/>
    <w:rsid w:val="00CB2F04"/>
    <w:rsid w:val="00CB3816"/>
    <w:rsid w:val="00CB4425"/>
    <w:rsid w:val="00CB78A6"/>
    <w:rsid w:val="00CC020D"/>
    <w:rsid w:val="00CC05E5"/>
    <w:rsid w:val="00CC3397"/>
    <w:rsid w:val="00CC3840"/>
    <w:rsid w:val="00CC4A1B"/>
    <w:rsid w:val="00CC505A"/>
    <w:rsid w:val="00CC7154"/>
    <w:rsid w:val="00CD0532"/>
    <w:rsid w:val="00CD1C27"/>
    <w:rsid w:val="00CD2EBB"/>
    <w:rsid w:val="00CD3783"/>
    <w:rsid w:val="00CD4235"/>
    <w:rsid w:val="00CD423B"/>
    <w:rsid w:val="00CE0259"/>
    <w:rsid w:val="00CE09DC"/>
    <w:rsid w:val="00CE23EB"/>
    <w:rsid w:val="00CE6A5E"/>
    <w:rsid w:val="00CF0D4D"/>
    <w:rsid w:val="00CF1186"/>
    <w:rsid w:val="00CF20D1"/>
    <w:rsid w:val="00D02AB5"/>
    <w:rsid w:val="00D05C7C"/>
    <w:rsid w:val="00D06BE3"/>
    <w:rsid w:val="00D06FC5"/>
    <w:rsid w:val="00D0770C"/>
    <w:rsid w:val="00D07910"/>
    <w:rsid w:val="00D10507"/>
    <w:rsid w:val="00D130DC"/>
    <w:rsid w:val="00D1455D"/>
    <w:rsid w:val="00D17A7A"/>
    <w:rsid w:val="00D23948"/>
    <w:rsid w:val="00D26C8B"/>
    <w:rsid w:val="00D26CCE"/>
    <w:rsid w:val="00D34317"/>
    <w:rsid w:val="00D35C6C"/>
    <w:rsid w:val="00D36280"/>
    <w:rsid w:val="00D3631A"/>
    <w:rsid w:val="00D36C02"/>
    <w:rsid w:val="00D4065F"/>
    <w:rsid w:val="00D407CF"/>
    <w:rsid w:val="00D439B0"/>
    <w:rsid w:val="00D43AF1"/>
    <w:rsid w:val="00D44793"/>
    <w:rsid w:val="00D46630"/>
    <w:rsid w:val="00D55CB6"/>
    <w:rsid w:val="00D577EA"/>
    <w:rsid w:val="00D601E4"/>
    <w:rsid w:val="00D63A3E"/>
    <w:rsid w:val="00D64234"/>
    <w:rsid w:val="00D64DBA"/>
    <w:rsid w:val="00D65FAF"/>
    <w:rsid w:val="00D70DC3"/>
    <w:rsid w:val="00D7378C"/>
    <w:rsid w:val="00D75952"/>
    <w:rsid w:val="00D75A57"/>
    <w:rsid w:val="00D75D6F"/>
    <w:rsid w:val="00D7652B"/>
    <w:rsid w:val="00D772BB"/>
    <w:rsid w:val="00D77E74"/>
    <w:rsid w:val="00D8134F"/>
    <w:rsid w:val="00D84F57"/>
    <w:rsid w:val="00D8526E"/>
    <w:rsid w:val="00D85CFA"/>
    <w:rsid w:val="00D874C6"/>
    <w:rsid w:val="00D9499F"/>
    <w:rsid w:val="00D94BBD"/>
    <w:rsid w:val="00D94D05"/>
    <w:rsid w:val="00D95708"/>
    <w:rsid w:val="00D96E98"/>
    <w:rsid w:val="00DA08F3"/>
    <w:rsid w:val="00DA2F0B"/>
    <w:rsid w:val="00DA61CF"/>
    <w:rsid w:val="00DA6778"/>
    <w:rsid w:val="00DB0DF6"/>
    <w:rsid w:val="00DB1A02"/>
    <w:rsid w:val="00DB2835"/>
    <w:rsid w:val="00DB498D"/>
    <w:rsid w:val="00DC2014"/>
    <w:rsid w:val="00DC3D1E"/>
    <w:rsid w:val="00DC54A4"/>
    <w:rsid w:val="00DC6007"/>
    <w:rsid w:val="00DC696E"/>
    <w:rsid w:val="00DC7299"/>
    <w:rsid w:val="00DC7553"/>
    <w:rsid w:val="00DD2814"/>
    <w:rsid w:val="00DD2C58"/>
    <w:rsid w:val="00DD3139"/>
    <w:rsid w:val="00DD6285"/>
    <w:rsid w:val="00DD68D0"/>
    <w:rsid w:val="00DD79E6"/>
    <w:rsid w:val="00DD7FE8"/>
    <w:rsid w:val="00DE0C39"/>
    <w:rsid w:val="00DE0D5A"/>
    <w:rsid w:val="00DE355B"/>
    <w:rsid w:val="00DE46ED"/>
    <w:rsid w:val="00DE5E74"/>
    <w:rsid w:val="00DE60C5"/>
    <w:rsid w:val="00DE67EE"/>
    <w:rsid w:val="00DF173E"/>
    <w:rsid w:val="00DF22F6"/>
    <w:rsid w:val="00DF5004"/>
    <w:rsid w:val="00DF519B"/>
    <w:rsid w:val="00DF7F57"/>
    <w:rsid w:val="00E01860"/>
    <w:rsid w:val="00E0471F"/>
    <w:rsid w:val="00E056EC"/>
    <w:rsid w:val="00E07492"/>
    <w:rsid w:val="00E101E3"/>
    <w:rsid w:val="00E1086B"/>
    <w:rsid w:val="00E10D9F"/>
    <w:rsid w:val="00E12E92"/>
    <w:rsid w:val="00E1735C"/>
    <w:rsid w:val="00E178E6"/>
    <w:rsid w:val="00E21255"/>
    <w:rsid w:val="00E21961"/>
    <w:rsid w:val="00E234BA"/>
    <w:rsid w:val="00E27BC7"/>
    <w:rsid w:val="00E367FC"/>
    <w:rsid w:val="00E36B05"/>
    <w:rsid w:val="00E43B79"/>
    <w:rsid w:val="00E43D57"/>
    <w:rsid w:val="00E453E6"/>
    <w:rsid w:val="00E46C8D"/>
    <w:rsid w:val="00E47343"/>
    <w:rsid w:val="00E4775D"/>
    <w:rsid w:val="00E51906"/>
    <w:rsid w:val="00E52C61"/>
    <w:rsid w:val="00E60E08"/>
    <w:rsid w:val="00E61E8C"/>
    <w:rsid w:val="00E64269"/>
    <w:rsid w:val="00E6567E"/>
    <w:rsid w:val="00E65C7B"/>
    <w:rsid w:val="00E66350"/>
    <w:rsid w:val="00E70DF7"/>
    <w:rsid w:val="00E71E0E"/>
    <w:rsid w:val="00E7254C"/>
    <w:rsid w:val="00E73406"/>
    <w:rsid w:val="00E76B58"/>
    <w:rsid w:val="00E805B4"/>
    <w:rsid w:val="00E82923"/>
    <w:rsid w:val="00E876E9"/>
    <w:rsid w:val="00E877C0"/>
    <w:rsid w:val="00E91996"/>
    <w:rsid w:val="00E92EAF"/>
    <w:rsid w:val="00E93583"/>
    <w:rsid w:val="00E97270"/>
    <w:rsid w:val="00EA0711"/>
    <w:rsid w:val="00EA09C2"/>
    <w:rsid w:val="00EA13DC"/>
    <w:rsid w:val="00EA1BEA"/>
    <w:rsid w:val="00EA28D1"/>
    <w:rsid w:val="00EA5455"/>
    <w:rsid w:val="00EA59D4"/>
    <w:rsid w:val="00EA63B1"/>
    <w:rsid w:val="00EB0BBC"/>
    <w:rsid w:val="00EB1227"/>
    <w:rsid w:val="00EB3802"/>
    <w:rsid w:val="00EB4741"/>
    <w:rsid w:val="00EB5C9A"/>
    <w:rsid w:val="00EB7CD6"/>
    <w:rsid w:val="00EC1F60"/>
    <w:rsid w:val="00EC2B49"/>
    <w:rsid w:val="00EC2D67"/>
    <w:rsid w:val="00EC563D"/>
    <w:rsid w:val="00EC60F9"/>
    <w:rsid w:val="00EC6723"/>
    <w:rsid w:val="00ED0C90"/>
    <w:rsid w:val="00ED0FC4"/>
    <w:rsid w:val="00ED1621"/>
    <w:rsid w:val="00ED3540"/>
    <w:rsid w:val="00ED3ED1"/>
    <w:rsid w:val="00ED51C0"/>
    <w:rsid w:val="00EE06C5"/>
    <w:rsid w:val="00EE2CFB"/>
    <w:rsid w:val="00EE3FE7"/>
    <w:rsid w:val="00EE417E"/>
    <w:rsid w:val="00EE76C0"/>
    <w:rsid w:val="00EF03EA"/>
    <w:rsid w:val="00EF0749"/>
    <w:rsid w:val="00EF5071"/>
    <w:rsid w:val="00EF6608"/>
    <w:rsid w:val="00EF7A49"/>
    <w:rsid w:val="00EF7CC7"/>
    <w:rsid w:val="00F006EA"/>
    <w:rsid w:val="00F00A78"/>
    <w:rsid w:val="00F0118F"/>
    <w:rsid w:val="00F016C6"/>
    <w:rsid w:val="00F0616A"/>
    <w:rsid w:val="00F06FD9"/>
    <w:rsid w:val="00F10F2F"/>
    <w:rsid w:val="00F11282"/>
    <w:rsid w:val="00F1520A"/>
    <w:rsid w:val="00F163D8"/>
    <w:rsid w:val="00F16872"/>
    <w:rsid w:val="00F16D3D"/>
    <w:rsid w:val="00F170B2"/>
    <w:rsid w:val="00F17B68"/>
    <w:rsid w:val="00F22B0B"/>
    <w:rsid w:val="00F23DA1"/>
    <w:rsid w:val="00F26421"/>
    <w:rsid w:val="00F26AD8"/>
    <w:rsid w:val="00F27D90"/>
    <w:rsid w:val="00F30389"/>
    <w:rsid w:val="00F32EAC"/>
    <w:rsid w:val="00F33258"/>
    <w:rsid w:val="00F46238"/>
    <w:rsid w:val="00F4760A"/>
    <w:rsid w:val="00F50083"/>
    <w:rsid w:val="00F50A29"/>
    <w:rsid w:val="00F53E75"/>
    <w:rsid w:val="00F55ECD"/>
    <w:rsid w:val="00F6233A"/>
    <w:rsid w:val="00F6597B"/>
    <w:rsid w:val="00F6641A"/>
    <w:rsid w:val="00F66FFC"/>
    <w:rsid w:val="00F672E8"/>
    <w:rsid w:val="00F74190"/>
    <w:rsid w:val="00F74236"/>
    <w:rsid w:val="00F74544"/>
    <w:rsid w:val="00F747BD"/>
    <w:rsid w:val="00F7611E"/>
    <w:rsid w:val="00F76786"/>
    <w:rsid w:val="00F77728"/>
    <w:rsid w:val="00F83C6D"/>
    <w:rsid w:val="00F85E89"/>
    <w:rsid w:val="00F90A24"/>
    <w:rsid w:val="00F95781"/>
    <w:rsid w:val="00F958B7"/>
    <w:rsid w:val="00F95BA3"/>
    <w:rsid w:val="00F967F1"/>
    <w:rsid w:val="00F96DB0"/>
    <w:rsid w:val="00FA0B57"/>
    <w:rsid w:val="00FA1FF5"/>
    <w:rsid w:val="00FA293E"/>
    <w:rsid w:val="00FB1D72"/>
    <w:rsid w:val="00FB39B9"/>
    <w:rsid w:val="00FB6B1F"/>
    <w:rsid w:val="00FC46D5"/>
    <w:rsid w:val="00FD2170"/>
    <w:rsid w:val="00FD27A1"/>
    <w:rsid w:val="00FD40DC"/>
    <w:rsid w:val="00FD5293"/>
    <w:rsid w:val="00FD6C21"/>
    <w:rsid w:val="00FD7DBB"/>
    <w:rsid w:val="00FE0113"/>
    <w:rsid w:val="00FE477F"/>
    <w:rsid w:val="00FE5998"/>
    <w:rsid w:val="00FE617F"/>
    <w:rsid w:val="00FE6785"/>
    <w:rsid w:val="00FE70F7"/>
    <w:rsid w:val="00FF037D"/>
    <w:rsid w:val="00FF0BD9"/>
    <w:rsid w:val="00FF0C66"/>
    <w:rsid w:val="00FF3051"/>
    <w:rsid w:val="00FF5D9A"/>
    <w:rsid w:val="00FF6AEB"/>
    <w:rsid w:val="00FF7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CF7B7"/>
  <w15:chartTrackingRefBased/>
  <w15:docId w15:val="{1494608F-1640-4161-8D17-3D1B2796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92C9D"/>
    <w:pPr>
      <w:widowControl w:val="0"/>
      <w:jc w:val="both"/>
    </w:pPr>
  </w:style>
  <w:style w:type="paragraph" w:styleId="1">
    <w:name w:val="heading 1"/>
    <w:basedOn w:val="a"/>
    <w:next w:val="a"/>
    <w:link w:val="10"/>
    <w:uiPriority w:val="9"/>
    <w:qFormat/>
    <w:rsid w:val="008A44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44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877C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17A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A5F1B"/>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A5F1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A5F1B"/>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A5F1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A5F1B"/>
    <w:pPr>
      <w:keepNext/>
      <w:keepLines/>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A44E8"/>
    <w:rPr>
      <w:b/>
      <w:bCs/>
      <w:kern w:val="44"/>
      <w:sz w:val="44"/>
      <w:szCs w:val="44"/>
    </w:rPr>
  </w:style>
  <w:style w:type="character" w:customStyle="1" w:styleId="20">
    <w:name w:val="标题 2 字符"/>
    <w:basedOn w:val="a0"/>
    <w:link w:val="2"/>
    <w:uiPriority w:val="9"/>
    <w:rsid w:val="008A44E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877C0"/>
    <w:rPr>
      <w:b/>
      <w:bCs/>
      <w:sz w:val="32"/>
      <w:szCs w:val="32"/>
    </w:rPr>
  </w:style>
  <w:style w:type="character" w:customStyle="1" w:styleId="40">
    <w:name w:val="标题 4 字符"/>
    <w:basedOn w:val="a0"/>
    <w:link w:val="4"/>
    <w:uiPriority w:val="9"/>
    <w:semiHidden/>
    <w:rsid w:val="00D17A7A"/>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A5F1B"/>
    <w:rPr>
      <w:b/>
      <w:bCs/>
      <w:sz w:val="28"/>
      <w:szCs w:val="28"/>
    </w:rPr>
  </w:style>
  <w:style w:type="character" w:customStyle="1" w:styleId="60">
    <w:name w:val="标题 6 字符"/>
    <w:basedOn w:val="a0"/>
    <w:link w:val="6"/>
    <w:uiPriority w:val="9"/>
    <w:semiHidden/>
    <w:rsid w:val="009A5F1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A5F1B"/>
    <w:rPr>
      <w:b/>
      <w:bCs/>
      <w:sz w:val="24"/>
      <w:szCs w:val="24"/>
    </w:rPr>
  </w:style>
  <w:style w:type="character" w:customStyle="1" w:styleId="80">
    <w:name w:val="标题 8 字符"/>
    <w:basedOn w:val="a0"/>
    <w:link w:val="8"/>
    <w:uiPriority w:val="9"/>
    <w:semiHidden/>
    <w:rsid w:val="009A5F1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A5F1B"/>
    <w:rPr>
      <w:rFonts w:asciiTheme="majorHAnsi" w:eastAsiaTheme="majorEastAsia" w:hAnsiTheme="majorHAnsi" w:cstheme="majorBidi"/>
      <w:szCs w:val="21"/>
    </w:rPr>
  </w:style>
  <w:style w:type="paragraph" w:customStyle="1" w:styleId="--0">
    <w:name w:val="-目录题序-"/>
    <w:link w:val="--1"/>
    <w:qFormat/>
    <w:rsid w:val="0096737D"/>
    <w:rPr>
      <w:rFonts w:ascii="Times New Roman" w:hAnsi="Times New Roman" w:cs="Times New Roman"/>
      <w:sz w:val="24"/>
      <w:szCs w:val="24"/>
    </w:rPr>
  </w:style>
  <w:style w:type="character" w:customStyle="1" w:styleId="--1">
    <w:name w:val="-目录题序- 字符"/>
    <w:basedOn w:val="a0"/>
    <w:link w:val="--0"/>
    <w:rsid w:val="0096737D"/>
    <w:rPr>
      <w:rFonts w:ascii="Times New Roman" w:hAnsi="Times New Roman" w:cs="Times New Roman"/>
      <w:sz w:val="24"/>
      <w:szCs w:val="24"/>
    </w:rPr>
  </w:style>
  <w:style w:type="paragraph" w:customStyle="1" w:styleId="-1-">
    <w:name w:val="-目录1级标题-"/>
    <w:link w:val="-1-0"/>
    <w:qFormat/>
    <w:rsid w:val="0096737D"/>
    <w:rPr>
      <w:rFonts w:ascii="黑体" w:eastAsia="黑体" w:hAnsi="黑体" w:cs="Times New Roman"/>
      <w:sz w:val="24"/>
      <w:szCs w:val="24"/>
    </w:rPr>
  </w:style>
  <w:style w:type="character" w:customStyle="1" w:styleId="-1-0">
    <w:name w:val="-目录1级标题- 字符"/>
    <w:basedOn w:val="--1"/>
    <w:link w:val="-1-"/>
    <w:rsid w:val="0096737D"/>
    <w:rPr>
      <w:rFonts w:ascii="黑体" w:eastAsia="黑体" w:hAnsi="黑体" w:cs="Times New Roman"/>
      <w:sz w:val="24"/>
      <w:szCs w:val="24"/>
    </w:rPr>
  </w:style>
  <w:style w:type="paragraph" w:customStyle="1" w:styleId="-2-">
    <w:name w:val="-目录2级标题-"/>
    <w:link w:val="-2-0"/>
    <w:qFormat/>
    <w:rsid w:val="0096737D"/>
    <w:rPr>
      <w:rFonts w:ascii="宋体" w:eastAsia="宋体" w:hAnsi="宋体" w:cs="Times New Roman"/>
      <w:sz w:val="24"/>
      <w:szCs w:val="24"/>
    </w:rPr>
  </w:style>
  <w:style w:type="character" w:customStyle="1" w:styleId="-2-0">
    <w:name w:val="-目录2级标题- 字符"/>
    <w:basedOn w:val="-1-0"/>
    <w:link w:val="-2-"/>
    <w:rsid w:val="0096737D"/>
    <w:rPr>
      <w:rFonts w:ascii="宋体" w:eastAsia="宋体" w:hAnsi="宋体" w:cs="Times New Roman"/>
      <w:sz w:val="24"/>
      <w:szCs w:val="24"/>
    </w:rPr>
  </w:style>
  <w:style w:type="paragraph" w:customStyle="1" w:styleId="-3-">
    <w:name w:val="-目录3级标题-"/>
    <w:link w:val="-3-0"/>
    <w:qFormat/>
    <w:rsid w:val="0096737D"/>
    <w:rPr>
      <w:rFonts w:ascii="宋体" w:eastAsia="宋体" w:hAnsi="宋体" w:cs="Times New Roman"/>
      <w:sz w:val="24"/>
      <w:szCs w:val="24"/>
    </w:rPr>
  </w:style>
  <w:style w:type="character" w:customStyle="1" w:styleId="-3-0">
    <w:name w:val="-目录3级标题- 字符"/>
    <w:basedOn w:val="-1-0"/>
    <w:link w:val="-3-"/>
    <w:rsid w:val="0096737D"/>
    <w:rPr>
      <w:rFonts w:ascii="宋体" w:eastAsia="宋体" w:hAnsi="宋体" w:cs="Times New Roman"/>
      <w:sz w:val="24"/>
      <w:szCs w:val="24"/>
    </w:rPr>
  </w:style>
  <w:style w:type="paragraph" w:customStyle="1" w:styleId="--2">
    <w:name w:val="-目录标题-"/>
    <w:basedOn w:val="--3"/>
    <w:link w:val="--4"/>
    <w:qFormat/>
    <w:rsid w:val="00257857"/>
    <w:rPr>
      <w:b w:val="0"/>
      <w:szCs w:val="32"/>
    </w:rPr>
  </w:style>
  <w:style w:type="paragraph" w:customStyle="1" w:styleId="--3">
    <w:name w:val="-章标题-"/>
    <w:basedOn w:val="a3"/>
    <w:next w:val="--5"/>
    <w:link w:val="--6"/>
    <w:qFormat/>
    <w:rsid w:val="00216BF2"/>
    <w:pPr>
      <w:spacing w:line="360" w:lineRule="auto"/>
    </w:pPr>
    <w:rPr>
      <w:rFonts w:ascii="Times New Roman" w:eastAsia="黑体" w:hAnsi="Times New Roman" w:cs="Times New Roman"/>
      <w:szCs w:val="24"/>
    </w:rPr>
  </w:style>
  <w:style w:type="paragraph" w:styleId="a3">
    <w:name w:val="Title"/>
    <w:basedOn w:val="a"/>
    <w:next w:val="a"/>
    <w:link w:val="a4"/>
    <w:uiPriority w:val="10"/>
    <w:qFormat/>
    <w:rsid w:val="00E877C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877C0"/>
    <w:rPr>
      <w:rFonts w:asciiTheme="majorHAnsi" w:eastAsiaTheme="majorEastAsia" w:hAnsiTheme="majorHAnsi" w:cstheme="majorBidi"/>
      <w:b/>
      <w:bCs/>
      <w:sz w:val="32"/>
      <w:szCs w:val="32"/>
    </w:rPr>
  </w:style>
  <w:style w:type="paragraph" w:customStyle="1" w:styleId="--5">
    <w:name w:val="-正文-"/>
    <w:basedOn w:val="a"/>
    <w:link w:val="--7"/>
    <w:qFormat/>
    <w:rsid w:val="001C2945"/>
    <w:pPr>
      <w:spacing w:line="360" w:lineRule="auto"/>
      <w:ind w:firstLineChars="200" w:firstLine="200"/>
    </w:pPr>
    <w:rPr>
      <w:rFonts w:ascii="Times New Roman" w:hAnsi="Times New Roman"/>
      <w:sz w:val="24"/>
    </w:rPr>
  </w:style>
  <w:style w:type="character" w:customStyle="1" w:styleId="--7">
    <w:name w:val="-正文- 字符"/>
    <w:basedOn w:val="a0"/>
    <w:link w:val="--5"/>
    <w:rsid w:val="001C2945"/>
    <w:rPr>
      <w:rFonts w:ascii="Times New Roman" w:hAnsi="Times New Roman"/>
      <w:sz w:val="24"/>
    </w:rPr>
  </w:style>
  <w:style w:type="character" w:customStyle="1" w:styleId="--6">
    <w:name w:val="-章标题- 字符"/>
    <w:basedOn w:val="a0"/>
    <w:link w:val="--3"/>
    <w:rsid w:val="00216BF2"/>
    <w:rPr>
      <w:rFonts w:ascii="Times New Roman" w:eastAsia="黑体" w:hAnsi="Times New Roman" w:cs="Times New Roman"/>
      <w:b/>
      <w:bCs/>
      <w:sz w:val="32"/>
      <w:szCs w:val="24"/>
    </w:rPr>
  </w:style>
  <w:style w:type="character" w:customStyle="1" w:styleId="--4">
    <w:name w:val="-目录标题- 字符"/>
    <w:basedOn w:val="--1"/>
    <w:link w:val="--2"/>
    <w:rsid w:val="00257857"/>
    <w:rPr>
      <w:rFonts w:ascii="黑体" w:eastAsia="黑体" w:hAnsi="黑体" w:cs="Times New Roman"/>
      <w:bCs/>
      <w:sz w:val="32"/>
      <w:szCs w:val="32"/>
    </w:rPr>
  </w:style>
  <w:style w:type="paragraph" w:customStyle="1" w:styleId="--8">
    <w:name w:val="-封面题目-"/>
    <w:link w:val="--9"/>
    <w:qFormat/>
    <w:rsid w:val="000A6692"/>
    <w:pPr>
      <w:jc w:val="center"/>
    </w:pPr>
    <w:rPr>
      <w:rFonts w:ascii="Times New Roman" w:eastAsia="黑体" w:hAnsi="Times New Roman" w:cs="Times New Roman"/>
      <w:b/>
      <w:sz w:val="52"/>
      <w:szCs w:val="24"/>
    </w:rPr>
  </w:style>
  <w:style w:type="character" w:customStyle="1" w:styleId="--9">
    <w:name w:val="-封面题目- 字符"/>
    <w:basedOn w:val="-1-0"/>
    <w:link w:val="--8"/>
    <w:rsid w:val="000A6692"/>
    <w:rPr>
      <w:rFonts w:ascii="Times New Roman" w:eastAsia="黑体" w:hAnsi="Times New Roman" w:cs="Times New Roman"/>
      <w:b/>
      <w:sz w:val="52"/>
      <w:szCs w:val="24"/>
    </w:rPr>
  </w:style>
  <w:style w:type="paragraph" w:customStyle="1" w:styleId="--a">
    <w:name w:val="-节标题-"/>
    <w:basedOn w:val="2"/>
    <w:next w:val="--5"/>
    <w:link w:val="--b"/>
    <w:qFormat/>
    <w:rsid w:val="00F7611E"/>
    <w:pPr>
      <w:spacing w:beforeLines="50" w:before="50" w:afterLines="50" w:after="50" w:line="360" w:lineRule="auto"/>
    </w:pPr>
    <w:rPr>
      <w:rFonts w:ascii="Times New Roman" w:eastAsia="黑体" w:hAnsi="Times New Roman" w:cs="Times New Roman"/>
      <w:sz w:val="24"/>
      <w:szCs w:val="24"/>
    </w:rPr>
  </w:style>
  <w:style w:type="character" w:customStyle="1" w:styleId="--b">
    <w:name w:val="-节标题- 字符"/>
    <w:basedOn w:val="a0"/>
    <w:link w:val="--a"/>
    <w:rsid w:val="00F7611E"/>
    <w:rPr>
      <w:rFonts w:ascii="Times New Roman" w:eastAsia="黑体" w:hAnsi="Times New Roman" w:cs="Times New Roman"/>
      <w:b/>
      <w:bCs/>
      <w:sz w:val="24"/>
      <w:szCs w:val="24"/>
    </w:rPr>
  </w:style>
  <w:style w:type="paragraph" w:customStyle="1" w:styleId="--c">
    <w:name w:val="-条标题-"/>
    <w:basedOn w:val="3"/>
    <w:next w:val="--5"/>
    <w:link w:val="--d"/>
    <w:qFormat/>
    <w:rsid w:val="006E2738"/>
    <w:pPr>
      <w:spacing w:beforeLines="50" w:before="50" w:afterLines="50" w:after="50" w:line="360" w:lineRule="auto"/>
    </w:pPr>
    <w:rPr>
      <w:rFonts w:ascii="Times New Roman" w:eastAsia="黑体" w:hAnsi="Times New Roman" w:cs="Times New Roman"/>
      <w:b w:val="0"/>
      <w:sz w:val="24"/>
      <w:szCs w:val="24"/>
    </w:rPr>
  </w:style>
  <w:style w:type="character" w:customStyle="1" w:styleId="--d">
    <w:name w:val="-条标题- 字符"/>
    <w:basedOn w:val="a0"/>
    <w:link w:val="--c"/>
    <w:rsid w:val="006E2738"/>
    <w:rPr>
      <w:rFonts w:ascii="Times New Roman" w:eastAsia="黑体" w:hAnsi="Times New Roman" w:cs="Times New Roman"/>
      <w:bCs/>
      <w:sz w:val="24"/>
      <w:szCs w:val="24"/>
    </w:rPr>
  </w:style>
  <w:style w:type="character" w:customStyle="1" w:styleId="--e">
    <w:name w:val="-页码-"/>
    <w:basedOn w:val="a5"/>
    <w:uiPriority w:val="1"/>
    <w:qFormat/>
    <w:rsid w:val="00E877C0"/>
    <w:rPr>
      <w:rFonts w:ascii="Times New Roman" w:eastAsia="Times New Roman" w:hAnsi="Times New Roman"/>
      <w:sz w:val="18"/>
      <w:szCs w:val="18"/>
    </w:rPr>
  </w:style>
  <w:style w:type="character" w:styleId="a5">
    <w:name w:val="page number"/>
    <w:basedOn w:val="a0"/>
    <w:uiPriority w:val="99"/>
    <w:semiHidden/>
    <w:unhideWhenUsed/>
    <w:rsid w:val="00E877C0"/>
  </w:style>
  <w:style w:type="paragraph" w:customStyle="1" w:styleId="--f">
    <w:name w:val="-图题-"/>
    <w:next w:val="--5"/>
    <w:link w:val="--f0"/>
    <w:qFormat/>
    <w:rsid w:val="00E64269"/>
    <w:pPr>
      <w:spacing w:line="360" w:lineRule="auto"/>
      <w:jc w:val="center"/>
    </w:pPr>
    <w:rPr>
      <w:rFonts w:ascii="Times New Roman" w:eastAsia="宋体" w:hAnsi="Times New Roman"/>
    </w:rPr>
  </w:style>
  <w:style w:type="character" w:customStyle="1" w:styleId="--f0">
    <w:name w:val="-图题- 字符"/>
    <w:basedOn w:val="a0"/>
    <w:link w:val="--f"/>
    <w:rsid w:val="00E64269"/>
    <w:rPr>
      <w:rFonts w:ascii="Times New Roman" w:eastAsia="宋体" w:hAnsi="Times New Roman"/>
      <w:szCs w:val="21"/>
    </w:rPr>
  </w:style>
  <w:style w:type="paragraph" w:customStyle="1" w:styleId="--f1">
    <w:name w:val="-图注-"/>
    <w:next w:val="--5"/>
    <w:link w:val="--f2"/>
    <w:qFormat/>
    <w:rsid w:val="00E64269"/>
    <w:pPr>
      <w:spacing w:line="360" w:lineRule="auto"/>
      <w:jc w:val="center"/>
    </w:pPr>
    <w:rPr>
      <w:rFonts w:ascii="Times New Roman" w:eastAsia="宋体" w:hAnsi="Times New Roman"/>
      <w:sz w:val="18"/>
    </w:rPr>
  </w:style>
  <w:style w:type="character" w:customStyle="1" w:styleId="--f2">
    <w:name w:val="-图注- 字符"/>
    <w:basedOn w:val="a0"/>
    <w:link w:val="--f1"/>
    <w:rsid w:val="00E64269"/>
    <w:rPr>
      <w:rFonts w:ascii="Times New Roman" w:eastAsia="宋体" w:hAnsi="Times New Roman"/>
      <w:sz w:val="18"/>
      <w:szCs w:val="21"/>
    </w:rPr>
  </w:style>
  <w:style w:type="paragraph" w:styleId="a6">
    <w:name w:val="Date"/>
    <w:basedOn w:val="a"/>
    <w:next w:val="a"/>
    <w:link w:val="a7"/>
    <w:uiPriority w:val="99"/>
    <w:semiHidden/>
    <w:unhideWhenUsed/>
    <w:rsid w:val="00C66048"/>
    <w:pPr>
      <w:ind w:leftChars="2500" w:left="100"/>
    </w:pPr>
  </w:style>
  <w:style w:type="character" w:customStyle="1" w:styleId="a7">
    <w:name w:val="日期 字符"/>
    <w:basedOn w:val="a0"/>
    <w:link w:val="a6"/>
    <w:uiPriority w:val="99"/>
    <w:semiHidden/>
    <w:rsid w:val="00C66048"/>
  </w:style>
  <w:style w:type="paragraph" w:customStyle="1" w:styleId="--f3">
    <w:name w:val="-关键词-"/>
    <w:next w:val="--5"/>
    <w:link w:val="--f4"/>
    <w:qFormat/>
    <w:rsid w:val="002E1E34"/>
    <w:pPr>
      <w:ind w:firstLineChars="200" w:firstLine="200"/>
    </w:pPr>
    <w:rPr>
      <w:rFonts w:ascii="Times New Roman" w:eastAsia="黑体" w:hAnsi="Times New Roman"/>
      <w:b/>
      <w:sz w:val="28"/>
    </w:rPr>
  </w:style>
  <w:style w:type="character" w:customStyle="1" w:styleId="--f4">
    <w:name w:val="-关键词- 字符"/>
    <w:basedOn w:val="a0"/>
    <w:link w:val="--f3"/>
    <w:rsid w:val="002E1E34"/>
    <w:rPr>
      <w:rFonts w:ascii="Times New Roman" w:eastAsia="黑体" w:hAnsi="Times New Roman"/>
      <w:b/>
      <w:sz w:val="28"/>
    </w:rPr>
  </w:style>
  <w:style w:type="paragraph" w:customStyle="1" w:styleId="--f5">
    <w:name w:val="-摘要标题-"/>
    <w:basedOn w:val="1"/>
    <w:next w:val="--5"/>
    <w:link w:val="--f6"/>
    <w:qFormat/>
    <w:rsid w:val="00A45D1E"/>
    <w:pPr>
      <w:spacing w:beforeLines="50" w:before="50" w:afterLines="50" w:after="50" w:line="360" w:lineRule="auto"/>
      <w:jc w:val="center"/>
    </w:pPr>
    <w:rPr>
      <w:rFonts w:ascii="Times New Roman" w:eastAsia="黑体" w:hAnsi="Times New Roman" w:cs="Times New Roman"/>
      <w:b w:val="0"/>
      <w:bCs w:val="0"/>
      <w:sz w:val="32"/>
      <w:szCs w:val="32"/>
    </w:rPr>
  </w:style>
  <w:style w:type="character" w:customStyle="1" w:styleId="--f6">
    <w:name w:val="-摘要标题- 字符"/>
    <w:basedOn w:val="a0"/>
    <w:link w:val="--f5"/>
    <w:rsid w:val="00A45D1E"/>
    <w:rPr>
      <w:rFonts w:ascii="Times New Roman" w:eastAsia="黑体" w:hAnsi="Times New Roman" w:cs="Times New Roman"/>
      <w:kern w:val="44"/>
      <w:sz w:val="32"/>
      <w:szCs w:val="32"/>
    </w:rPr>
  </w:style>
  <w:style w:type="paragraph" w:styleId="TOC2">
    <w:name w:val="toc 2"/>
    <w:next w:val="a"/>
    <w:autoRedefine/>
    <w:uiPriority w:val="39"/>
    <w:unhideWhenUsed/>
    <w:rsid w:val="00FA293E"/>
    <w:pPr>
      <w:spacing w:line="360" w:lineRule="auto"/>
      <w:ind w:leftChars="200" w:left="200"/>
    </w:pPr>
    <w:rPr>
      <w:rFonts w:ascii="Times New Roman" w:eastAsia="宋体" w:hAnsi="Times New Roman"/>
      <w:sz w:val="24"/>
    </w:rPr>
  </w:style>
  <w:style w:type="paragraph" w:styleId="TOC1">
    <w:name w:val="toc 1"/>
    <w:next w:val="a"/>
    <w:uiPriority w:val="39"/>
    <w:unhideWhenUsed/>
    <w:rsid w:val="00334477"/>
    <w:pPr>
      <w:spacing w:line="360" w:lineRule="auto"/>
    </w:pPr>
    <w:rPr>
      <w:rFonts w:ascii="Times New Roman" w:eastAsia="黑体" w:hAnsi="Times New Roman"/>
      <w:sz w:val="24"/>
    </w:rPr>
  </w:style>
  <w:style w:type="paragraph" w:styleId="TOC3">
    <w:name w:val="toc 3"/>
    <w:next w:val="a"/>
    <w:autoRedefine/>
    <w:uiPriority w:val="39"/>
    <w:unhideWhenUsed/>
    <w:rsid w:val="00FA293E"/>
    <w:pPr>
      <w:spacing w:line="360" w:lineRule="auto"/>
      <w:ind w:leftChars="400" w:left="400"/>
    </w:pPr>
    <w:rPr>
      <w:rFonts w:ascii="Times New Roman" w:eastAsia="宋体" w:hAnsi="Times New Roman"/>
      <w:sz w:val="24"/>
    </w:rPr>
  </w:style>
  <w:style w:type="character" w:styleId="a8">
    <w:name w:val="Hyperlink"/>
    <w:basedOn w:val="a0"/>
    <w:uiPriority w:val="99"/>
    <w:unhideWhenUsed/>
    <w:rsid w:val="00BE1444"/>
    <w:rPr>
      <w:color w:val="0563C1" w:themeColor="hyperlink"/>
      <w:u w:val="single"/>
    </w:rPr>
  </w:style>
  <w:style w:type="paragraph" w:styleId="TOC">
    <w:name w:val="TOC Heading"/>
    <w:basedOn w:val="1"/>
    <w:next w:val="a"/>
    <w:uiPriority w:val="39"/>
    <w:unhideWhenUsed/>
    <w:qFormat/>
    <w:rsid w:val="000F7E5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header"/>
    <w:basedOn w:val="a"/>
    <w:link w:val="aa"/>
    <w:uiPriority w:val="99"/>
    <w:unhideWhenUsed/>
    <w:rsid w:val="00B6364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63649"/>
    <w:rPr>
      <w:sz w:val="18"/>
      <w:szCs w:val="18"/>
    </w:rPr>
  </w:style>
  <w:style w:type="paragraph" w:styleId="ab">
    <w:name w:val="footer"/>
    <w:basedOn w:val="a"/>
    <w:link w:val="ac"/>
    <w:uiPriority w:val="99"/>
    <w:unhideWhenUsed/>
    <w:rsid w:val="00B63649"/>
    <w:pPr>
      <w:tabs>
        <w:tab w:val="center" w:pos="4153"/>
        <w:tab w:val="right" w:pos="8306"/>
      </w:tabs>
      <w:snapToGrid w:val="0"/>
      <w:jc w:val="left"/>
    </w:pPr>
    <w:rPr>
      <w:sz w:val="18"/>
      <w:szCs w:val="18"/>
    </w:rPr>
  </w:style>
  <w:style w:type="character" w:customStyle="1" w:styleId="ac">
    <w:name w:val="页脚 字符"/>
    <w:basedOn w:val="a0"/>
    <w:link w:val="ab"/>
    <w:uiPriority w:val="99"/>
    <w:rsid w:val="00B63649"/>
    <w:rPr>
      <w:sz w:val="18"/>
      <w:szCs w:val="18"/>
    </w:rPr>
  </w:style>
  <w:style w:type="character" w:styleId="ad">
    <w:name w:val="FollowedHyperlink"/>
    <w:basedOn w:val="a0"/>
    <w:uiPriority w:val="99"/>
    <w:semiHidden/>
    <w:unhideWhenUsed/>
    <w:rsid w:val="008202F1"/>
    <w:rPr>
      <w:color w:val="954F72" w:themeColor="followedHyperlink"/>
      <w:u w:val="single"/>
    </w:rPr>
  </w:style>
  <w:style w:type="character" w:customStyle="1" w:styleId="annotation">
    <w:name w:val="annotation"/>
    <w:basedOn w:val="a0"/>
    <w:rsid w:val="00AA30A0"/>
  </w:style>
  <w:style w:type="character" w:customStyle="1" w:styleId="keyword">
    <w:name w:val="keyword"/>
    <w:basedOn w:val="a0"/>
    <w:rsid w:val="00AA30A0"/>
  </w:style>
  <w:style w:type="paragraph" w:styleId="HTML">
    <w:name w:val="HTML Preformatted"/>
    <w:basedOn w:val="a"/>
    <w:link w:val="HTML0"/>
    <w:uiPriority w:val="99"/>
    <w:unhideWhenUsed/>
    <w:rsid w:val="00F06F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06FD9"/>
    <w:rPr>
      <w:rFonts w:ascii="宋体" w:eastAsia="宋体" w:hAnsi="宋体" w:cs="宋体"/>
      <w:kern w:val="0"/>
      <w:sz w:val="24"/>
      <w:szCs w:val="24"/>
    </w:rPr>
  </w:style>
  <w:style w:type="paragraph" w:customStyle="1" w:styleId="--f7">
    <w:name w:val="-款标题-"/>
    <w:basedOn w:val="4"/>
    <w:next w:val="--5"/>
    <w:link w:val="--f8"/>
    <w:qFormat/>
    <w:rsid w:val="00FF3051"/>
    <w:pPr>
      <w:spacing w:before="0" w:after="0" w:line="360" w:lineRule="auto"/>
      <w:ind w:firstLineChars="200" w:firstLine="200"/>
    </w:pPr>
    <w:rPr>
      <w:rFonts w:ascii="Times New Roman" w:eastAsia="宋体" w:hAnsi="Times New Roman"/>
      <w:b w:val="0"/>
      <w:sz w:val="24"/>
    </w:rPr>
  </w:style>
  <w:style w:type="character" w:customStyle="1" w:styleId="--f8">
    <w:name w:val="-款标题- 字符"/>
    <w:basedOn w:val="40"/>
    <w:link w:val="--f7"/>
    <w:rsid w:val="00FF3051"/>
    <w:rPr>
      <w:rFonts w:ascii="Times New Roman" w:eastAsia="宋体" w:hAnsi="Times New Roman" w:cstheme="majorBidi"/>
      <w:b w:val="0"/>
      <w:bCs/>
      <w:sz w:val="24"/>
      <w:szCs w:val="28"/>
    </w:rPr>
  </w:style>
  <w:style w:type="paragraph" w:styleId="TOC4">
    <w:name w:val="toc 4"/>
    <w:basedOn w:val="a"/>
    <w:next w:val="a"/>
    <w:autoRedefine/>
    <w:uiPriority w:val="39"/>
    <w:unhideWhenUsed/>
    <w:rsid w:val="00122710"/>
    <w:pPr>
      <w:ind w:leftChars="600" w:left="1260"/>
    </w:pPr>
  </w:style>
  <w:style w:type="table" w:styleId="ae">
    <w:name w:val="Table Grid"/>
    <w:basedOn w:val="a1"/>
    <w:uiPriority w:val="39"/>
    <w:rsid w:val="00C177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9">
    <w:name w:val="-项标题-"/>
    <w:basedOn w:val="5"/>
    <w:next w:val="--5"/>
    <w:link w:val="--fa"/>
    <w:qFormat/>
    <w:rsid w:val="00192C9D"/>
    <w:pPr>
      <w:spacing w:before="0" w:after="0" w:line="360" w:lineRule="auto"/>
      <w:ind w:firstLineChars="200" w:firstLine="200"/>
      <w:jc w:val="left"/>
    </w:pPr>
    <w:rPr>
      <w:rFonts w:ascii="Times New Roman" w:eastAsia="宋体" w:hAnsi="Times New Roman"/>
      <w:b w:val="0"/>
      <w:sz w:val="24"/>
    </w:rPr>
  </w:style>
  <w:style w:type="character" w:customStyle="1" w:styleId="--fa">
    <w:name w:val="-项标题- 字符"/>
    <w:basedOn w:val="50"/>
    <w:link w:val="--f9"/>
    <w:rsid w:val="00192C9D"/>
    <w:rPr>
      <w:rFonts w:ascii="Times New Roman" w:eastAsia="宋体" w:hAnsi="Times New Roman"/>
      <w:b w:val="0"/>
      <w:bCs/>
      <w:sz w:val="24"/>
      <w:szCs w:val="28"/>
    </w:rPr>
  </w:style>
  <w:style w:type="paragraph" w:customStyle="1" w:styleId="--">
    <w:name w:val="-参考文献正文-"/>
    <w:basedOn w:val="a"/>
    <w:link w:val="--fb"/>
    <w:qFormat/>
    <w:rsid w:val="00EE06C5"/>
    <w:pPr>
      <w:numPr>
        <w:numId w:val="8"/>
      </w:numPr>
      <w:spacing w:line="360" w:lineRule="auto"/>
      <w:ind w:left="567" w:hanging="567"/>
      <w:jc w:val="left"/>
    </w:pPr>
    <w:rPr>
      <w:rFonts w:ascii="Times New Roman" w:eastAsia="宋体" w:hAnsi="Times New Roman"/>
      <w:sz w:val="24"/>
    </w:rPr>
  </w:style>
  <w:style w:type="character" w:customStyle="1" w:styleId="--fb">
    <w:name w:val="-参考文献正文- 字符"/>
    <w:basedOn w:val="a0"/>
    <w:link w:val="--"/>
    <w:rsid w:val="00EE06C5"/>
    <w:rPr>
      <w:rFonts w:ascii="Times New Roman" w:eastAsia="宋体" w:hAnsi="Times New Roman"/>
      <w:sz w:val="24"/>
    </w:rPr>
  </w:style>
  <w:style w:type="paragraph" w:customStyle="1" w:styleId="af">
    <w:name w:val="表题"/>
    <w:basedOn w:val="--f"/>
    <w:link w:val="af0"/>
    <w:qFormat/>
    <w:rsid w:val="00EC1F60"/>
    <w:rPr>
      <w:rFonts w:eastAsia="黑体"/>
      <w:b/>
    </w:rPr>
  </w:style>
  <w:style w:type="table" w:customStyle="1" w:styleId="af1">
    <w:name w:val="表格内容"/>
    <w:basedOn w:val="a1"/>
    <w:uiPriority w:val="99"/>
    <w:rsid w:val="00EC1F60"/>
    <w:pPr>
      <w:jc w:val="center"/>
    </w:pPr>
    <w:rPr>
      <w:rFonts w:ascii="NewRoman" w:eastAsia="宋体" w:hAnsi="NewRoman"/>
    </w:rPr>
    <w:tblPr>
      <w:jc w:val="center"/>
      <w:tblBorders>
        <w:top w:val="single" w:sz="4" w:space="0" w:color="auto"/>
        <w:bottom w:val="single" w:sz="4" w:space="0" w:color="auto"/>
        <w:insideH w:val="single" w:sz="4" w:space="0" w:color="auto"/>
        <w:insideV w:val="single" w:sz="4" w:space="0" w:color="auto"/>
      </w:tblBorders>
    </w:tblPr>
    <w:trPr>
      <w:jc w:val="center"/>
    </w:trPr>
    <w:tcPr>
      <w:vAlign w:val="center"/>
    </w:tcPr>
  </w:style>
  <w:style w:type="character" w:customStyle="1" w:styleId="af0">
    <w:name w:val="表题 字符"/>
    <w:basedOn w:val="--f0"/>
    <w:link w:val="af"/>
    <w:rsid w:val="00EC1F60"/>
    <w:rPr>
      <w:rFonts w:ascii="Times New Roman" w:eastAsia="黑体" w:hAnsi="Times New Roman"/>
      <w:b/>
      <w:szCs w:val="21"/>
    </w:rPr>
  </w:style>
  <w:style w:type="paragraph" w:styleId="af2">
    <w:name w:val="Subtitle"/>
    <w:basedOn w:val="a"/>
    <w:next w:val="a"/>
    <w:link w:val="af3"/>
    <w:uiPriority w:val="11"/>
    <w:qFormat/>
    <w:rsid w:val="00747F73"/>
    <w:pPr>
      <w:spacing w:before="240" w:after="60" w:line="312" w:lineRule="auto"/>
      <w:jc w:val="center"/>
      <w:outlineLvl w:val="1"/>
    </w:pPr>
    <w:rPr>
      <w:b/>
      <w:bCs/>
      <w:kern w:val="28"/>
      <w:sz w:val="32"/>
      <w:szCs w:val="32"/>
    </w:rPr>
  </w:style>
  <w:style w:type="character" w:customStyle="1" w:styleId="af3">
    <w:name w:val="副标题 字符"/>
    <w:basedOn w:val="a0"/>
    <w:link w:val="af2"/>
    <w:uiPriority w:val="11"/>
    <w:rsid w:val="00747F73"/>
    <w:rPr>
      <w:b/>
      <w:bCs/>
      <w:kern w:val="28"/>
      <w:sz w:val="32"/>
      <w:szCs w:val="32"/>
    </w:rPr>
  </w:style>
  <w:style w:type="paragraph" w:styleId="af4">
    <w:name w:val="List Paragraph"/>
    <w:basedOn w:val="a"/>
    <w:uiPriority w:val="34"/>
    <w:qFormat/>
    <w:rsid w:val="00E91996"/>
    <w:pPr>
      <w:ind w:firstLineChars="200" w:firstLine="420"/>
    </w:pPr>
    <w:rPr>
      <w:szCs w:val="22"/>
    </w:rPr>
  </w:style>
  <w:style w:type="paragraph" w:styleId="af5">
    <w:name w:val="Balloon Text"/>
    <w:basedOn w:val="a"/>
    <w:link w:val="af6"/>
    <w:uiPriority w:val="99"/>
    <w:semiHidden/>
    <w:unhideWhenUsed/>
    <w:rsid w:val="009A1B22"/>
    <w:rPr>
      <w:sz w:val="18"/>
      <w:szCs w:val="18"/>
    </w:rPr>
  </w:style>
  <w:style w:type="character" w:customStyle="1" w:styleId="af6">
    <w:name w:val="批注框文本 字符"/>
    <w:basedOn w:val="a0"/>
    <w:link w:val="af5"/>
    <w:uiPriority w:val="99"/>
    <w:semiHidden/>
    <w:rsid w:val="009A1B22"/>
    <w:rPr>
      <w:sz w:val="18"/>
      <w:szCs w:val="18"/>
    </w:rPr>
  </w:style>
  <w:style w:type="paragraph" w:styleId="af7">
    <w:name w:val="Quote"/>
    <w:basedOn w:val="a"/>
    <w:next w:val="a"/>
    <w:link w:val="af8"/>
    <w:uiPriority w:val="29"/>
    <w:qFormat/>
    <w:rsid w:val="006F023A"/>
    <w:pPr>
      <w:spacing w:before="200" w:after="160"/>
      <w:ind w:left="864" w:right="864"/>
      <w:jc w:val="center"/>
    </w:pPr>
    <w:rPr>
      <w:i/>
      <w:iCs/>
      <w:color w:val="404040" w:themeColor="text1" w:themeTint="BF"/>
    </w:rPr>
  </w:style>
  <w:style w:type="character" w:customStyle="1" w:styleId="af8">
    <w:name w:val="引用 字符"/>
    <w:basedOn w:val="a0"/>
    <w:link w:val="af7"/>
    <w:uiPriority w:val="29"/>
    <w:rsid w:val="006F023A"/>
    <w:rPr>
      <w:i/>
      <w:iCs/>
      <w:color w:val="404040" w:themeColor="text1" w:themeTint="BF"/>
    </w:rPr>
  </w:style>
  <w:style w:type="character" w:styleId="af9">
    <w:name w:val="Unresolved Mention"/>
    <w:basedOn w:val="a0"/>
    <w:uiPriority w:val="99"/>
    <w:semiHidden/>
    <w:unhideWhenUsed/>
    <w:rsid w:val="00150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9060">
      <w:bodyDiv w:val="1"/>
      <w:marLeft w:val="0"/>
      <w:marRight w:val="0"/>
      <w:marTop w:val="0"/>
      <w:marBottom w:val="0"/>
      <w:divBdr>
        <w:top w:val="none" w:sz="0" w:space="0" w:color="auto"/>
        <w:left w:val="none" w:sz="0" w:space="0" w:color="auto"/>
        <w:bottom w:val="none" w:sz="0" w:space="0" w:color="auto"/>
        <w:right w:val="none" w:sz="0" w:space="0" w:color="auto"/>
      </w:divBdr>
    </w:div>
    <w:div w:id="26611296">
      <w:bodyDiv w:val="1"/>
      <w:marLeft w:val="0"/>
      <w:marRight w:val="0"/>
      <w:marTop w:val="0"/>
      <w:marBottom w:val="0"/>
      <w:divBdr>
        <w:top w:val="none" w:sz="0" w:space="0" w:color="auto"/>
        <w:left w:val="none" w:sz="0" w:space="0" w:color="auto"/>
        <w:bottom w:val="none" w:sz="0" w:space="0" w:color="auto"/>
        <w:right w:val="none" w:sz="0" w:space="0" w:color="auto"/>
      </w:divBdr>
    </w:div>
    <w:div w:id="30153121">
      <w:bodyDiv w:val="1"/>
      <w:marLeft w:val="0"/>
      <w:marRight w:val="0"/>
      <w:marTop w:val="0"/>
      <w:marBottom w:val="0"/>
      <w:divBdr>
        <w:top w:val="none" w:sz="0" w:space="0" w:color="auto"/>
        <w:left w:val="none" w:sz="0" w:space="0" w:color="auto"/>
        <w:bottom w:val="none" w:sz="0" w:space="0" w:color="auto"/>
        <w:right w:val="none" w:sz="0" w:space="0" w:color="auto"/>
      </w:divBdr>
    </w:div>
    <w:div w:id="37165824">
      <w:bodyDiv w:val="1"/>
      <w:marLeft w:val="0"/>
      <w:marRight w:val="0"/>
      <w:marTop w:val="0"/>
      <w:marBottom w:val="0"/>
      <w:divBdr>
        <w:top w:val="none" w:sz="0" w:space="0" w:color="auto"/>
        <w:left w:val="none" w:sz="0" w:space="0" w:color="auto"/>
        <w:bottom w:val="none" w:sz="0" w:space="0" w:color="auto"/>
        <w:right w:val="none" w:sz="0" w:space="0" w:color="auto"/>
      </w:divBdr>
    </w:div>
    <w:div w:id="38358066">
      <w:bodyDiv w:val="1"/>
      <w:marLeft w:val="0"/>
      <w:marRight w:val="0"/>
      <w:marTop w:val="0"/>
      <w:marBottom w:val="0"/>
      <w:divBdr>
        <w:top w:val="none" w:sz="0" w:space="0" w:color="auto"/>
        <w:left w:val="none" w:sz="0" w:space="0" w:color="auto"/>
        <w:bottom w:val="none" w:sz="0" w:space="0" w:color="auto"/>
        <w:right w:val="none" w:sz="0" w:space="0" w:color="auto"/>
      </w:divBdr>
    </w:div>
    <w:div w:id="96876909">
      <w:bodyDiv w:val="1"/>
      <w:marLeft w:val="0"/>
      <w:marRight w:val="0"/>
      <w:marTop w:val="0"/>
      <w:marBottom w:val="0"/>
      <w:divBdr>
        <w:top w:val="none" w:sz="0" w:space="0" w:color="auto"/>
        <w:left w:val="none" w:sz="0" w:space="0" w:color="auto"/>
        <w:bottom w:val="none" w:sz="0" w:space="0" w:color="auto"/>
        <w:right w:val="none" w:sz="0" w:space="0" w:color="auto"/>
      </w:divBdr>
    </w:div>
    <w:div w:id="168955972">
      <w:bodyDiv w:val="1"/>
      <w:marLeft w:val="0"/>
      <w:marRight w:val="0"/>
      <w:marTop w:val="0"/>
      <w:marBottom w:val="0"/>
      <w:divBdr>
        <w:top w:val="none" w:sz="0" w:space="0" w:color="auto"/>
        <w:left w:val="none" w:sz="0" w:space="0" w:color="auto"/>
        <w:bottom w:val="none" w:sz="0" w:space="0" w:color="auto"/>
        <w:right w:val="none" w:sz="0" w:space="0" w:color="auto"/>
      </w:divBdr>
    </w:div>
    <w:div w:id="186988220">
      <w:bodyDiv w:val="1"/>
      <w:marLeft w:val="0"/>
      <w:marRight w:val="0"/>
      <w:marTop w:val="0"/>
      <w:marBottom w:val="0"/>
      <w:divBdr>
        <w:top w:val="none" w:sz="0" w:space="0" w:color="auto"/>
        <w:left w:val="none" w:sz="0" w:space="0" w:color="auto"/>
        <w:bottom w:val="none" w:sz="0" w:space="0" w:color="auto"/>
        <w:right w:val="none" w:sz="0" w:space="0" w:color="auto"/>
      </w:divBdr>
    </w:div>
    <w:div w:id="227302965">
      <w:bodyDiv w:val="1"/>
      <w:marLeft w:val="0"/>
      <w:marRight w:val="0"/>
      <w:marTop w:val="0"/>
      <w:marBottom w:val="0"/>
      <w:divBdr>
        <w:top w:val="none" w:sz="0" w:space="0" w:color="auto"/>
        <w:left w:val="none" w:sz="0" w:space="0" w:color="auto"/>
        <w:bottom w:val="none" w:sz="0" w:space="0" w:color="auto"/>
        <w:right w:val="none" w:sz="0" w:space="0" w:color="auto"/>
      </w:divBdr>
    </w:div>
    <w:div w:id="259946081">
      <w:bodyDiv w:val="1"/>
      <w:marLeft w:val="0"/>
      <w:marRight w:val="0"/>
      <w:marTop w:val="0"/>
      <w:marBottom w:val="0"/>
      <w:divBdr>
        <w:top w:val="none" w:sz="0" w:space="0" w:color="auto"/>
        <w:left w:val="none" w:sz="0" w:space="0" w:color="auto"/>
        <w:bottom w:val="none" w:sz="0" w:space="0" w:color="auto"/>
        <w:right w:val="none" w:sz="0" w:space="0" w:color="auto"/>
      </w:divBdr>
    </w:div>
    <w:div w:id="264314402">
      <w:bodyDiv w:val="1"/>
      <w:marLeft w:val="0"/>
      <w:marRight w:val="0"/>
      <w:marTop w:val="0"/>
      <w:marBottom w:val="0"/>
      <w:divBdr>
        <w:top w:val="none" w:sz="0" w:space="0" w:color="auto"/>
        <w:left w:val="none" w:sz="0" w:space="0" w:color="auto"/>
        <w:bottom w:val="none" w:sz="0" w:space="0" w:color="auto"/>
        <w:right w:val="none" w:sz="0" w:space="0" w:color="auto"/>
      </w:divBdr>
    </w:div>
    <w:div w:id="267857518">
      <w:bodyDiv w:val="1"/>
      <w:marLeft w:val="0"/>
      <w:marRight w:val="0"/>
      <w:marTop w:val="0"/>
      <w:marBottom w:val="0"/>
      <w:divBdr>
        <w:top w:val="none" w:sz="0" w:space="0" w:color="auto"/>
        <w:left w:val="none" w:sz="0" w:space="0" w:color="auto"/>
        <w:bottom w:val="none" w:sz="0" w:space="0" w:color="auto"/>
        <w:right w:val="none" w:sz="0" w:space="0" w:color="auto"/>
      </w:divBdr>
    </w:div>
    <w:div w:id="273363615">
      <w:bodyDiv w:val="1"/>
      <w:marLeft w:val="0"/>
      <w:marRight w:val="0"/>
      <w:marTop w:val="0"/>
      <w:marBottom w:val="0"/>
      <w:divBdr>
        <w:top w:val="none" w:sz="0" w:space="0" w:color="auto"/>
        <w:left w:val="none" w:sz="0" w:space="0" w:color="auto"/>
        <w:bottom w:val="none" w:sz="0" w:space="0" w:color="auto"/>
        <w:right w:val="none" w:sz="0" w:space="0" w:color="auto"/>
      </w:divBdr>
    </w:div>
    <w:div w:id="301473005">
      <w:bodyDiv w:val="1"/>
      <w:marLeft w:val="0"/>
      <w:marRight w:val="0"/>
      <w:marTop w:val="0"/>
      <w:marBottom w:val="0"/>
      <w:divBdr>
        <w:top w:val="none" w:sz="0" w:space="0" w:color="auto"/>
        <w:left w:val="none" w:sz="0" w:space="0" w:color="auto"/>
        <w:bottom w:val="none" w:sz="0" w:space="0" w:color="auto"/>
        <w:right w:val="none" w:sz="0" w:space="0" w:color="auto"/>
      </w:divBdr>
    </w:div>
    <w:div w:id="320279827">
      <w:bodyDiv w:val="1"/>
      <w:marLeft w:val="0"/>
      <w:marRight w:val="0"/>
      <w:marTop w:val="0"/>
      <w:marBottom w:val="0"/>
      <w:divBdr>
        <w:top w:val="none" w:sz="0" w:space="0" w:color="auto"/>
        <w:left w:val="none" w:sz="0" w:space="0" w:color="auto"/>
        <w:bottom w:val="none" w:sz="0" w:space="0" w:color="auto"/>
        <w:right w:val="none" w:sz="0" w:space="0" w:color="auto"/>
      </w:divBdr>
    </w:div>
    <w:div w:id="355279942">
      <w:bodyDiv w:val="1"/>
      <w:marLeft w:val="0"/>
      <w:marRight w:val="0"/>
      <w:marTop w:val="0"/>
      <w:marBottom w:val="0"/>
      <w:divBdr>
        <w:top w:val="none" w:sz="0" w:space="0" w:color="auto"/>
        <w:left w:val="none" w:sz="0" w:space="0" w:color="auto"/>
        <w:bottom w:val="none" w:sz="0" w:space="0" w:color="auto"/>
        <w:right w:val="none" w:sz="0" w:space="0" w:color="auto"/>
      </w:divBdr>
    </w:div>
    <w:div w:id="427651891">
      <w:bodyDiv w:val="1"/>
      <w:marLeft w:val="0"/>
      <w:marRight w:val="0"/>
      <w:marTop w:val="0"/>
      <w:marBottom w:val="0"/>
      <w:divBdr>
        <w:top w:val="none" w:sz="0" w:space="0" w:color="auto"/>
        <w:left w:val="none" w:sz="0" w:space="0" w:color="auto"/>
        <w:bottom w:val="none" w:sz="0" w:space="0" w:color="auto"/>
        <w:right w:val="none" w:sz="0" w:space="0" w:color="auto"/>
      </w:divBdr>
    </w:div>
    <w:div w:id="430206824">
      <w:bodyDiv w:val="1"/>
      <w:marLeft w:val="0"/>
      <w:marRight w:val="0"/>
      <w:marTop w:val="0"/>
      <w:marBottom w:val="0"/>
      <w:divBdr>
        <w:top w:val="none" w:sz="0" w:space="0" w:color="auto"/>
        <w:left w:val="none" w:sz="0" w:space="0" w:color="auto"/>
        <w:bottom w:val="none" w:sz="0" w:space="0" w:color="auto"/>
        <w:right w:val="none" w:sz="0" w:space="0" w:color="auto"/>
      </w:divBdr>
    </w:div>
    <w:div w:id="457451588">
      <w:bodyDiv w:val="1"/>
      <w:marLeft w:val="0"/>
      <w:marRight w:val="0"/>
      <w:marTop w:val="0"/>
      <w:marBottom w:val="0"/>
      <w:divBdr>
        <w:top w:val="none" w:sz="0" w:space="0" w:color="auto"/>
        <w:left w:val="none" w:sz="0" w:space="0" w:color="auto"/>
        <w:bottom w:val="none" w:sz="0" w:space="0" w:color="auto"/>
        <w:right w:val="none" w:sz="0" w:space="0" w:color="auto"/>
      </w:divBdr>
    </w:div>
    <w:div w:id="478620685">
      <w:bodyDiv w:val="1"/>
      <w:marLeft w:val="0"/>
      <w:marRight w:val="0"/>
      <w:marTop w:val="0"/>
      <w:marBottom w:val="0"/>
      <w:divBdr>
        <w:top w:val="none" w:sz="0" w:space="0" w:color="auto"/>
        <w:left w:val="none" w:sz="0" w:space="0" w:color="auto"/>
        <w:bottom w:val="none" w:sz="0" w:space="0" w:color="auto"/>
        <w:right w:val="none" w:sz="0" w:space="0" w:color="auto"/>
      </w:divBdr>
    </w:div>
    <w:div w:id="593590981">
      <w:bodyDiv w:val="1"/>
      <w:marLeft w:val="0"/>
      <w:marRight w:val="0"/>
      <w:marTop w:val="0"/>
      <w:marBottom w:val="0"/>
      <w:divBdr>
        <w:top w:val="none" w:sz="0" w:space="0" w:color="auto"/>
        <w:left w:val="none" w:sz="0" w:space="0" w:color="auto"/>
        <w:bottom w:val="none" w:sz="0" w:space="0" w:color="auto"/>
        <w:right w:val="none" w:sz="0" w:space="0" w:color="auto"/>
      </w:divBdr>
    </w:div>
    <w:div w:id="605772910">
      <w:bodyDiv w:val="1"/>
      <w:marLeft w:val="0"/>
      <w:marRight w:val="0"/>
      <w:marTop w:val="0"/>
      <w:marBottom w:val="0"/>
      <w:divBdr>
        <w:top w:val="none" w:sz="0" w:space="0" w:color="auto"/>
        <w:left w:val="none" w:sz="0" w:space="0" w:color="auto"/>
        <w:bottom w:val="none" w:sz="0" w:space="0" w:color="auto"/>
        <w:right w:val="none" w:sz="0" w:space="0" w:color="auto"/>
      </w:divBdr>
    </w:div>
    <w:div w:id="651061990">
      <w:bodyDiv w:val="1"/>
      <w:marLeft w:val="0"/>
      <w:marRight w:val="0"/>
      <w:marTop w:val="0"/>
      <w:marBottom w:val="0"/>
      <w:divBdr>
        <w:top w:val="none" w:sz="0" w:space="0" w:color="auto"/>
        <w:left w:val="none" w:sz="0" w:space="0" w:color="auto"/>
        <w:bottom w:val="none" w:sz="0" w:space="0" w:color="auto"/>
        <w:right w:val="none" w:sz="0" w:space="0" w:color="auto"/>
      </w:divBdr>
    </w:div>
    <w:div w:id="672146720">
      <w:bodyDiv w:val="1"/>
      <w:marLeft w:val="0"/>
      <w:marRight w:val="0"/>
      <w:marTop w:val="0"/>
      <w:marBottom w:val="0"/>
      <w:divBdr>
        <w:top w:val="none" w:sz="0" w:space="0" w:color="auto"/>
        <w:left w:val="none" w:sz="0" w:space="0" w:color="auto"/>
        <w:bottom w:val="none" w:sz="0" w:space="0" w:color="auto"/>
        <w:right w:val="none" w:sz="0" w:space="0" w:color="auto"/>
      </w:divBdr>
    </w:div>
    <w:div w:id="704868783">
      <w:bodyDiv w:val="1"/>
      <w:marLeft w:val="0"/>
      <w:marRight w:val="0"/>
      <w:marTop w:val="0"/>
      <w:marBottom w:val="0"/>
      <w:divBdr>
        <w:top w:val="none" w:sz="0" w:space="0" w:color="auto"/>
        <w:left w:val="none" w:sz="0" w:space="0" w:color="auto"/>
        <w:bottom w:val="none" w:sz="0" w:space="0" w:color="auto"/>
        <w:right w:val="none" w:sz="0" w:space="0" w:color="auto"/>
      </w:divBdr>
    </w:div>
    <w:div w:id="725837836">
      <w:bodyDiv w:val="1"/>
      <w:marLeft w:val="0"/>
      <w:marRight w:val="0"/>
      <w:marTop w:val="0"/>
      <w:marBottom w:val="0"/>
      <w:divBdr>
        <w:top w:val="none" w:sz="0" w:space="0" w:color="auto"/>
        <w:left w:val="none" w:sz="0" w:space="0" w:color="auto"/>
        <w:bottom w:val="none" w:sz="0" w:space="0" w:color="auto"/>
        <w:right w:val="none" w:sz="0" w:space="0" w:color="auto"/>
      </w:divBdr>
    </w:div>
    <w:div w:id="742799839">
      <w:bodyDiv w:val="1"/>
      <w:marLeft w:val="0"/>
      <w:marRight w:val="0"/>
      <w:marTop w:val="0"/>
      <w:marBottom w:val="0"/>
      <w:divBdr>
        <w:top w:val="none" w:sz="0" w:space="0" w:color="auto"/>
        <w:left w:val="none" w:sz="0" w:space="0" w:color="auto"/>
        <w:bottom w:val="none" w:sz="0" w:space="0" w:color="auto"/>
        <w:right w:val="none" w:sz="0" w:space="0" w:color="auto"/>
      </w:divBdr>
    </w:div>
    <w:div w:id="761221554">
      <w:bodyDiv w:val="1"/>
      <w:marLeft w:val="0"/>
      <w:marRight w:val="0"/>
      <w:marTop w:val="0"/>
      <w:marBottom w:val="0"/>
      <w:divBdr>
        <w:top w:val="none" w:sz="0" w:space="0" w:color="auto"/>
        <w:left w:val="none" w:sz="0" w:space="0" w:color="auto"/>
        <w:bottom w:val="none" w:sz="0" w:space="0" w:color="auto"/>
        <w:right w:val="none" w:sz="0" w:space="0" w:color="auto"/>
      </w:divBdr>
    </w:div>
    <w:div w:id="796609607">
      <w:bodyDiv w:val="1"/>
      <w:marLeft w:val="0"/>
      <w:marRight w:val="0"/>
      <w:marTop w:val="0"/>
      <w:marBottom w:val="0"/>
      <w:divBdr>
        <w:top w:val="none" w:sz="0" w:space="0" w:color="auto"/>
        <w:left w:val="none" w:sz="0" w:space="0" w:color="auto"/>
        <w:bottom w:val="none" w:sz="0" w:space="0" w:color="auto"/>
        <w:right w:val="none" w:sz="0" w:space="0" w:color="auto"/>
      </w:divBdr>
    </w:div>
    <w:div w:id="810370521">
      <w:bodyDiv w:val="1"/>
      <w:marLeft w:val="0"/>
      <w:marRight w:val="0"/>
      <w:marTop w:val="0"/>
      <w:marBottom w:val="0"/>
      <w:divBdr>
        <w:top w:val="none" w:sz="0" w:space="0" w:color="auto"/>
        <w:left w:val="none" w:sz="0" w:space="0" w:color="auto"/>
        <w:bottom w:val="none" w:sz="0" w:space="0" w:color="auto"/>
        <w:right w:val="none" w:sz="0" w:space="0" w:color="auto"/>
      </w:divBdr>
    </w:div>
    <w:div w:id="841896227">
      <w:bodyDiv w:val="1"/>
      <w:marLeft w:val="0"/>
      <w:marRight w:val="0"/>
      <w:marTop w:val="0"/>
      <w:marBottom w:val="0"/>
      <w:divBdr>
        <w:top w:val="none" w:sz="0" w:space="0" w:color="auto"/>
        <w:left w:val="none" w:sz="0" w:space="0" w:color="auto"/>
        <w:bottom w:val="none" w:sz="0" w:space="0" w:color="auto"/>
        <w:right w:val="none" w:sz="0" w:space="0" w:color="auto"/>
      </w:divBdr>
    </w:div>
    <w:div w:id="845628651">
      <w:bodyDiv w:val="1"/>
      <w:marLeft w:val="0"/>
      <w:marRight w:val="0"/>
      <w:marTop w:val="0"/>
      <w:marBottom w:val="0"/>
      <w:divBdr>
        <w:top w:val="none" w:sz="0" w:space="0" w:color="auto"/>
        <w:left w:val="none" w:sz="0" w:space="0" w:color="auto"/>
        <w:bottom w:val="none" w:sz="0" w:space="0" w:color="auto"/>
        <w:right w:val="none" w:sz="0" w:space="0" w:color="auto"/>
      </w:divBdr>
    </w:div>
    <w:div w:id="845829551">
      <w:bodyDiv w:val="1"/>
      <w:marLeft w:val="0"/>
      <w:marRight w:val="0"/>
      <w:marTop w:val="0"/>
      <w:marBottom w:val="0"/>
      <w:divBdr>
        <w:top w:val="none" w:sz="0" w:space="0" w:color="auto"/>
        <w:left w:val="none" w:sz="0" w:space="0" w:color="auto"/>
        <w:bottom w:val="none" w:sz="0" w:space="0" w:color="auto"/>
        <w:right w:val="none" w:sz="0" w:space="0" w:color="auto"/>
      </w:divBdr>
    </w:div>
    <w:div w:id="954482054">
      <w:bodyDiv w:val="1"/>
      <w:marLeft w:val="0"/>
      <w:marRight w:val="0"/>
      <w:marTop w:val="0"/>
      <w:marBottom w:val="0"/>
      <w:divBdr>
        <w:top w:val="none" w:sz="0" w:space="0" w:color="auto"/>
        <w:left w:val="none" w:sz="0" w:space="0" w:color="auto"/>
        <w:bottom w:val="none" w:sz="0" w:space="0" w:color="auto"/>
        <w:right w:val="none" w:sz="0" w:space="0" w:color="auto"/>
      </w:divBdr>
    </w:div>
    <w:div w:id="955409907">
      <w:bodyDiv w:val="1"/>
      <w:marLeft w:val="0"/>
      <w:marRight w:val="0"/>
      <w:marTop w:val="0"/>
      <w:marBottom w:val="0"/>
      <w:divBdr>
        <w:top w:val="none" w:sz="0" w:space="0" w:color="auto"/>
        <w:left w:val="none" w:sz="0" w:space="0" w:color="auto"/>
        <w:bottom w:val="none" w:sz="0" w:space="0" w:color="auto"/>
        <w:right w:val="none" w:sz="0" w:space="0" w:color="auto"/>
      </w:divBdr>
    </w:div>
    <w:div w:id="956523268">
      <w:bodyDiv w:val="1"/>
      <w:marLeft w:val="0"/>
      <w:marRight w:val="0"/>
      <w:marTop w:val="0"/>
      <w:marBottom w:val="0"/>
      <w:divBdr>
        <w:top w:val="none" w:sz="0" w:space="0" w:color="auto"/>
        <w:left w:val="none" w:sz="0" w:space="0" w:color="auto"/>
        <w:bottom w:val="none" w:sz="0" w:space="0" w:color="auto"/>
        <w:right w:val="none" w:sz="0" w:space="0" w:color="auto"/>
      </w:divBdr>
    </w:div>
    <w:div w:id="970358352">
      <w:bodyDiv w:val="1"/>
      <w:marLeft w:val="0"/>
      <w:marRight w:val="0"/>
      <w:marTop w:val="0"/>
      <w:marBottom w:val="0"/>
      <w:divBdr>
        <w:top w:val="none" w:sz="0" w:space="0" w:color="auto"/>
        <w:left w:val="none" w:sz="0" w:space="0" w:color="auto"/>
        <w:bottom w:val="none" w:sz="0" w:space="0" w:color="auto"/>
        <w:right w:val="none" w:sz="0" w:space="0" w:color="auto"/>
      </w:divBdr>
    </w:div>
    <w:div w:id="980963679">
      <w:bodyDiv w:val="1"/>
      <w:marLeft w:val="0"/>
      <w:marRight w:val="0"/>
      <w:marTop w:val="0"/>
      <w:marBottom w:val="0"/>
      <w:divBdr>
        <w:top w:val="none" w:sz="0" w:space="0" w:color="auto"/>
        <w:left w:val="none" w:sz="0" w:space="0" w:color="auto"/>
        <w:bottom w:val="none" w:sz="0" w:space="0" w:color="auto"/>
        <w:right w:val="none" w:sz="0" w:space="0" w:color="auto"/>
      </w:divBdr>
    </w:div>
    <w:div w:id="989601001">
      <w:bodyDiv w:val="1"/>
      <w:marLeft w:val="0"/>
      <w:marRight w:val="0"/>
      <w:marTop w:val="0"/>
      <w:marBottom w:val="0"/>
      <w:divBdr>
        <w:top w:val="none" w:sz="0" w:space="0" w:color="auto"/>
        <w:left w:val="none" w:sz="0" w:space="0" w:color="auto"/>
        <w:bottom w:val="none" w:sz="0" w:space="0" w:color="auto"/>
        <w:right w:val="none" w:sz="0" w:space="0" w:color="auto"/>
      </w:divBdr>
    </w:div>
    <w:div w:id="1009676953">
      <w:bodyDiv w:val="1"/>
      <w:marLeft w:val="0"/>
      <w:marRight w:val="0"/>
      <w:marTop w:val="0"/>
      <w:marBottom w:val="0"/>
      <w:divBdr>
        <w:top w:val="none" w:sz="0" w:space="0" w:color="auto"/>
        <w:left w:val="none" w:sz="0" w:space="0" w:color="auto"/>
        <w:bottom w:val="none" w:sz="0" w:space="0" w:color="auto"/>
        <w:right w:val="none" w:sz="0" w:space="0" w:color="auto"/>
      </w:divBdr>
    </w:div>
    <w:div w:id="1038895256">
      <w:bodyDiv w:val="1"/>
      <w:marLeft w:val="0"/>
      <w:marRight w:val="0"/>
      <w:marTop w:val="0"/>
      <w:marBottom w:val="0"/>
      <w:divBdr>
        <w:top w:val="none" w:sz="0" w:space="0" w:color="auto"/>
        <w:left w:val="none" w:sz="0" w:space="0" w:color="auto"/>
        <w:bottom w:val="none" w:sz="0" w:space="0" w:color="auto"/>
        <w:right w:val="none" w:sz="0" w:space="0" w:color="auto"/>
      </w:divBdr>
    </w:div>
    <w:div w:id="1051996611">
      <w:bodyDiv w:val="1"/>
      <w:marLeft w:val="0"/>
      <w:marRight w:val="0"/>
      <w:marTop w:val="0"/>
      <w:marBottom w:val="0"/>
      <w:divBdr>
        <w:top w:val="none" w:sz="0" w:space="0" w:color="auto"/>
        <w:left w:val="none" w:sz="0" w:space="0" w:color="auto"/>
        <w:bottom w:val="none" w:sz="0" w:space="0" w:color="auto"/>
        <w:right w:val="none" w:sz="0" w:space="0" w:color="auto"/>
      </w:divBdr>
    </w:div>
    <w:div w:id="1071199528">
      <w:bodyDiv w:val="1"/>
      <w:marLeft w:val="0"/>
      <w:marRight w:val="0"/>
      <w:marTop w:val="0"/>
      <w:marBottom w:val="0"/>
      <w:divBdr>
        <w:top w:val="none" w:sz="0" w:space="0" w:color="auto"/>
        <w:left w:val="none" w:sz="0" w:space="0" w:color="auto"/>
        <w:bottom w:val="none" w:sz="0" w:space="0" w:color="auto"/>
        <w:right w:val="none" w:sz="0" w:space="0" w:color="auto"/>
      </w:divBdr>
    </w:div>
    <w:div w:id="1086269341">
      <w:bodyDiv w:val="1"/>
      <w:marLeft w:val="0"/>
      <w:marRight w:val="0"/>
      <w:marTop w:val="0"/>
      <w:marBottom w:val="0"/>
      <w:divBdr>
        <w:top w:val="none" w:sz="0" w:space="0" w:color="auto"/>
        <w:left w:val="none" w:sz="0" w:space="0" w:color="auto"/>
        <w:bottom w:val="none" w:sz="0" w:space="0" w:color="auto"/>
        <w:right w:val="none" w:sz="0" w:space="0" w:color="auto"/>
      </w:divBdr>
    </w:div>
    <w:div w:id="1088307880">
      <w:bodyDiv w:val="1"/>
      <w:marLeft w:val="0"/>
      <w:marRight w:val="0"/>
      <w:marTop w:val="0"/>
      <w:marBottom w:val="0"/>
      <w:divBdr>
        <w:top w:val="none" w:sz="0" w:space="0" w:color="auto"/>
        <w:left w:val="none" w:sz="0" w:space="0" w:color="auto"/>
        <w:bottom w:val="none" w:sz="0" w:space="0" w:color="auto"/>
        <w:right w:val="none" w:sz="0" w:space="0" w:color="auto"/>
      </w:divBdr>
    </w:div>
    <w:div w:id="1114977000">
      <w:bodyDiv w:val="1"/>
      <w:marLeft w:val="0"/>
      <w:marRight w:val="0"/>
      <w:marTop w:val="0"/>
      <w:marBottom w:val="0"/>
      <w:divBdr>
        <w:top w:val="none" w:sz="0" w:space="0" w:color="auto"/>
        <w:left w:val="none" w:sz="0" w:space="0" w:color="auto"/>
        <w:bottom w:val="none" w:sz="0" w:space="0" w:color="auto"/>
        <w:right w:val="none" w:sz="0" w:space="0" w:color="auto"/>
      </w:divBdr>
    </w:div>
    <w:div w:id="1144353812">
      <w:bodyDiv w:val="1"/>
      <w:marLeft w:val="0"/>
      <w:marRight w:val="0"/>
      <w:marTop w:val="0"/>
      <w:marBottom w:val="0"/>
      <w:divBdr>
        <w:top w:val="none" w:sz="0" w:space="0" w:color="auto"/>
        <w:left w:val="none" w:sz="0" w:space="0" w:color="auto"/>
        <w:bottom w:val="none" w:sz="0" w:space="0" w:color="auto"/>
        <w:right w:val="none" w:sz="0" w:space="0" w:color="auto"/>
      </w:divBdr>
    </w:div>
    <w:div w:id="1187671146">
      <w:bodyDiv w:val="1"/>
      <w:marLeft w:val="0"/>
      <w:marRight w:val="0"/>
      <w:marTop w:val="0"/>
      <w:marBottom w:val="0"/>
      <w:divBdr>
        <w:top w:val="none" w:sz="0" w:space="0" w:color="auto"/>
        <w:left w:val="none" w:sz="0" w:space="0" w:color="auto"/>
        <w:bottom w:val="none" w:sz="0" w:space="0" w:color="auto"/>
        <w:right w:val="none" w:sz="0" w:space="0" w:color="auto"/>
      </w:divBdr>
    </w:div>
    <w:div w:id="1194264825">
      <w:bodyDiv w:val="1"/>
      <w:marLeft w:val="0"/>
      <w:marRight w:val="0"/>
      <w:marTop w:val="0"/>
      <w:marBottom w:val="0"/>
      <w:divBdr>
        <w:top w:val="none" w:sz="0" w:space="0" w:color="auto"/>
        <w:left w:val="none" w:sz="0" w:space="0" w:color="auto"/>
        <w:bottom w:val="none" w:sz="0" w:space="0" w:color="auto"/>
        <w:right w:val="none" w:sz="0" w:space="0" w:color="auto"/>
      </w:divBdr>
    </w:div>
    <w:div w:id="1212810816">
      <w:bodyDiv w:val="1"/>
      <w:marLeft w:val="0"/>
      <w:marRight w:val="0"/>
      <w:marTop w:val="0"/>
      <w:marBottom w:val="0"/>
      <w:divBdr>
        <w:top w:val="none" w:sz="0" w:space="0" w:color="auto"/>
        <w:left w:val="none" w:sz="0" w:space="0" w:color="auto"/>
        <w:bottom w:val="none" w:sz="0" w:space="0" w:color="auto"/>
        <w:right w:val="none" w:sz="0" w:space="0" w:color="auto"/>
      </w:divBdr>
    </w:div>
    <w:div w:id="1214317269">
      <w:bodyDiv w:val="1"/>
      <w:marLeft w:val="0"/>
      <w:marRight w:val="0"/>
      <w:marTop w:val="0"/>
      <w:marBottom w:val="0"/>
      <w:divBdr>
        <w:top w:val="none" w:sz="0" w:space="0" w:color="auto"/>
        <w:left w:val="none" w:sz="0" w:space="0" w:color="auto"/>
        <w:bottom w:val="none" w:sz="0" w:space="0" w:color="auto"/>
        <w:right w:val="none" w:sz="0" w:space="0" w:color="auto"/>
      </w:divBdr>
    </w:div>
    <w:div w:id="1281842295">
      <w:bodyDiv w:val="1"/>
      <w:marLeft w:val="0"/>
      <w:marRight w:val="0"/>
      <w:marTop w:val="0"/>
      <w:marBottom w:val="0"/>
      <w:divBdr>
        <w:top w:val="none" w:sz="0" w:space="0" w:color="auto"/>
        <w:left w:val="none" w:sz="0" w:space="0" w:color="auto"/>
        <w:bottom w:val="none" w:sz="0" w:space="0" w:color="auto"/>
        <w:right w:val="none" w:sz="0" w:space="0" w:color="auto"/>
      </w:divBdr>
    </w:div>
    <w:div w:id="1298074531">
      <w:bodyDiv w:val="1"/>
      <w:marLeft w:val="0"/>
      <w:marRight w:val="0"/>
      <w:marTop w:val="0"/>
      <w:marBottom w:val="0"/>
      <w:divBdr>
        <w:top w:val="none" w:sz="0" w:space="0" w:color="auto"/>
        <w:left w:val="none" w:sz="0" w:space="0" w:color="auto"/>
        <w:bottom w:val="none" w:sz="0" w:space="0" w:color="auto"/>
        <w:right w:val="none" w:sz="0" w:space="0" w:color="auto"/>
      </w:divBdr>
    </w:div>
    <w:div w:id="1309287721">
      <w:bodyDiv w:val="1"/>
      <w:marLeft w:val="0"/>
      <w:marRight w:val="0"/>
      <w:marTop w:val="0"/>
      <w:marBottom w:val="0"/>
      <w:divBdr>
        <w:top w:val="none" w:sz="0" w:space="0" w:color="auto"/>
        <w:left w:val="none" w:sz="0" w:space="0" w:color="auto"/>
        <w:bottom w:val="none" w:sz="0" w:space="0" w:color="auto"/>
        <w:right w:val="none" w:sz="0" w:space="0" w:color="auto"/>
      </w:divBdr>
    </w:div>
    <w:div w:id="1311054101">
      <w:bodyDiv w:val="1"/>
      <w:marLeft w:val="0"/>
      <w:marRight w:val="0"/>
      <w:marTop w:val="0"/>
      <w:marBottom w:val="0"/>
      <w:divBdr>
        <w:top w:val="none" w:sz="0" w:space="0" w:color="auto"/>
        <w:left w:val="none" w:sz="0" w:space="0" w:color="auto"/>
        <w:bottom w:val="none" w:sz="0" w:space="0" w:color="auto"/>
        <w:right w:val="none" w:sz="0" w:space="0" w:color="auto"/>
      </w:divBdr>
    </w:div>
    <w:div w:id="1351684846">
      <w:bodyDiv w:val="1"/>
      <w:marLeft w:val="0"/>
      <w:marRight w:val="0"/>
      <w:marTop w:val="0"/>
      <w:marBottom w:val="0"/>
      <w:divBdr>
        <w:top w:val="none" w:sz="0" w:space="0" w:color="auto"/>
        <w:left w:val="none" w:sz="0" w:space="0" w:color="auto"/>
        <w:bottom w:val="none" w:sz="0" w:space="0" w:color="auto"/>
        <w:right w:val="none" w:sz="0" w:space="0" w:color="auto"/>
      </w:divBdr>
    </w:div>
    <w:div w:id="1354185492">
      <w:bodyDiv w:val="1"/>
      <w:marLeft w:val="0"/>
      <w:marRight w:val="0"/>
      <w:marTop w:val="0"/>
      <w:marBottom w:val="0"/>
      <w:divBdr>
        <w:top w:val="none" w:sz="0" w:space="0" w:color="auto"/>
        <w:left w:val="none" w:sz="0" w:space="0" w:color="auto"/>
        <w:bottom w:val="none" w:sz="0" w:space="0" w:color="auto"/>
        <w:right w:val="none" w:sz="0" w:space="0" w:color="auto"/>
      </w:divBdr>
    </w:div>
    <w:div w:id="1369334473">
      <w:bodyDiv w:val="1"/>
      <w:marLeft w:val="0"/>
      <w:marRight w:val="0"/>
      <w:marTop w:val="0"/>
      <w:marBottom w:val="0"/>
      <w:divBdr>
        <w:top w:val="none" w:sz="0" w:space="0" w:color="auto"/>
        <w:left w:val="none" w:sz="0" w:space="0" w:color="auto"/>
        <w:bottom w:val="none" w:sz="0" w:space="0" w:color="auto"/>
        <w:right w:val="none" w:sz="0" w:space="0" w:color="auto"/>
      </w:divBdr>
    </w:div>
    <w:div w:id="1413626851">
      <w:bodyDiv w:val="1"/>
      <w:marLeft w:val="0"/>
      <w:marRight w:val="0"/>
      <w:marTop w:val="0"/>
      <w:marBottom w:val="0"/>
      <w:divBdr>
        <w:top w:val="none" w:sz="0" w:space="0" w:color="auto"/>
        <w:left w:val="none" w:sz="0" w:space="0" w:color="auto"/>
        <w:bottom w:val="none" w:sz="0" w:space="0" w:color="auto"/>
        <w:right w:val="none" w:sz="0" w:space="0" w:color="auto"/>
      </w:divBdr>
    </w:div>
    <w:div w:id="1416626850">
      <w:bodyDiv w:val="1"/>
      <w:marLeft w:val="0"/>
      <w:marRight w:val="0"/>
      <w:marTop w:val="0"/>
      <w:marBottom w:val="0"/>
      <w:divBdr>
        <w:top w:val="none" w:sz="0" w:space="0" w:color="auto"/>
        <w:left w:val="none" w:sz="0" w:space="0" w:color="auto"/>
        <w:bottom w:val="none" w:sz="0" w:space="0" w:color="auto"/>
        <w:right w:val="none" w:sz="0" w:space="0" w:color="auto"/>
      </w:divBdr>
    </w:div>
    <w:div w:id="1425690183">
      <w:bodyDiv w:val="1"/>
      <w:marLeft w:val="0"/>
      <w:marRight w:val="0"/>
      <w:marTop w:val="0"/>
      <w:marBottom w:val="0"/>
      <w:divBdr>
        <w:top w:val="none" w:sz="0" w:space="0" w:color="auto"/>
        <w:left w:val="none" w:sz="0" w:space="0" w:color="auto"/>
        <w:bottom w:val="none" w:sz="0" w:space="0" w:color="auto"/>
        <w:right w:val="none" w:sz="0" w:space="0" w:color="auto"/>
      </w:divBdr>
    </w:div>
    <w:div w:id="1428770829">
      <w:bodyDiv w:val="1"/>
      <w:marLeft w:val="0"/>
      <w:marRight w:val="0"/>
      <w:marTop w:val="0"/>
      <w:marBottom w:val="0"/>
      <w:divBdr>
        <w:top w:val="none" w:sz="0" w:space="0" w:color="auto"/>
        <w:left w:val="none" w:sz="0" w:space="0" w:color="auto"/>
        <w:bottom w:val="none" w:sz="0" w:space="0" w:color="auto"/>
        <w:right w:val="none" w:sz="0" w:space="0" w:color="auto"/>
      </w:divBdr>
    </w:div>
    <w:div w:id="1441418367">
      <w:bodyDiv w:val="1"/>
      <w:marLeft w:val="0"/>
      <w:marRight w:val="0"/>
      <w:marTop w:val="0"/>
      <w:marBottom w:val="0"/>
      <w:divBdr>
        <w:top w:val="none" w:sz="0" w:space="0" w:color="auto"/>
        <w:left w:val="none" w:sz="0" w:space="0" w:color="auto"/>
        <w:bottom w:val="none" w:sz="0" w:space="0" w:color="auto"/>
        <w:right w:val="none" w:sz="0" w:space="0" w:color="auto"/>
      </w:divBdr>
    </w:div>
    <w:div w:id="1443647649">
      <w:bodyDiv w:val="1"/>
      <w:marLeft w:val="0"/>
      <w:marRight w:val="0"/>
      <w:marTop w:val="0"/>
      <w:marBottom w:val="0"/>
      <w:divBdr>
        <w:top w:val="none" w:sz="0" w:space="0" w:color="auto"/>
        <w:left w:val="none" w:sz="0" w:space="0" w:color="auto"/>
        <w:bottom w:val="none" w:sz="0" w:space="0" w:color="auto"/>
        <w:right w:val="none" w:sz="0" w:space="0" w:color="auto"/>
      </w:divBdr>
    </w:div>
    <w:div w:id="1473981382">
      <w:bodyDiv w:val="1"/>
      <w:marLeft w:val="0"/>
      <w:marRight w:val="0"/>
      <w:marTop w:val="0"/>
      <w:marBottom w:val="0"/>
      <w:divBdr>
        <w:top w:val="none" w:sz="0" w:space="0" w:color="auto"/>
        <w:left w:val="none" w:sz="0" w:space="0" w:color="auto"/>
        <w:bottom w:val="none" w:sz="0" w:space="0" w:color="auto"/>
        <w:right w:val="none" w:sz="0" w:space="0" w:color="auto"/>
      </w:divBdr>
    </w:div>
    <w:div w:id="1476995585">
      <w:bodyDiv w:val="1"/>
      <w:marLeft w:val="0"/>
      <w:marRight w:val="0"/>
      <w:marTop w:val="0"/>
      <w:marBottom w:val="0"/>
      <w:divBdr>
        <w:top w:val="none" w:sz="0" w:space="0" w:color="auto"/>
        <w:left w:val="none" w:sz="0" w:space="0" w:color="auto"/>
        <w:bottom w:val="none" w:sz="0" w:space="0" w:color="auto"/>
        <w:right w:val="none" w:sz="0" w:space="0" w:color="auto"/>
      </w:divBdr>
    </w:div>
    <w:div w:id="1494880415">
      <w:bodyDiv w:val="1"/>
      <w:marLeft w:val="0"/>
      <w:marRight w:val="0"/>
      <w:marTop w:val="0"/>
      <w:marBottom w:val="0"/>
      <w:divBdr>
        <w:top w:val="none" w:sz="0" w:space="0" w:color="auto"/>
        <w:left w:val="none" w:sz="0" w:space="0" w:color="auto"/>
        <w:bottom w:val="none" w:sz="0" w:space="0" w:color="auto"/>
        <w:right w:val="none" w:sz="0" w:space="0" w:color="auto"/>
      </w:divBdr>
    </w:div>
    <w:div w:id="1529835496">
      <w:bodyDiv w:val="1"/>
      <w:marLeft w:val="0"/>
      <w:marRight w:val="0"/>
      <w:marTop w:val="0"/>
      <w:marBottom w:val="0"/>
      <w:divBdr>
        <w:top w:val="none" w:sz="0" w:space="0" w:color="auto"/>
        <w:left w:val="none" w:sz="0" w:space="0" w:color="auto"/>
        <w:bottom w:val="none" w:sz="0" w:space="0" w:color="auto"/>
        <w:right w:val="none" w:sz="0" w:space="0" w:color="auto"/>
      </w:divBdr>
    </w:div>
    <w:div w:id="1600677856">
      <w:bodyDiv w:val="1"/>
      <w:marLeft w:val="0"/>
      <w:marRight w:val="0"/>
      <w:marTop w:val="0"/>
      <w:marBottom w:val="0"/>
      <w:divBdr>
        <w:top w:val="none" w:sz="0" w:space="0" w:color="auto"/>
        <w:left w:val="none" w:sz="0" w:space="0" w:color="auto"/>
        <w:bottom w:val="none" w:sz="0" w:space="0" w:color="auto"/>
        <w:right w:val="none" w:sz="0" w:space="0" w:color="auto"/>
      </w:divBdr>
    </w:div>
    <w:div w:id="1609703002">
      <w:bodyDiv w:val="1"/>
      <w:marLeft w:val="0"/>
      <w:marRight w:val="0"/>
      <w:marTop w:val="0"/>
      <w:marBottom w:val="0"/>
      <w:divBdr>
        <w:top w:val="none" w:sz="0" w:space="0" w:color="auto"/>
        <w:left w:val="none" w:sz="0" w:space="0" w:color="auto"/>
        <w:bottom w:val="none" w:sz="0" w:space="0" w:color="auto"/>
        <w:right w:val="none" w:sz="0" w:space="0" w:color="auto"/>
      </w:divBdr>
    </w:div>
    <w:div w:id="1612862285">
      <w:bodyDiv w:val="1"/>
      <w:marLeft w:val="0"/>
      <w:marRight w:val="0"/>
      <w:marTop w:val="0"/>
      <w:marBottom w:val="0"/>
      <w:divBdr>
        <w:top w:val="none" w:sz="0" w:space="0" w:color="auto"/>
        <w:left w:val="none" w:sz="0" w:space="0" w:color="auto"/>
        <w:bottom w:val="none" w:sz="0" w:space="0" w:color="auto"/>
        <w:right w:val="none" w:sz="0" w:space="0" w:color="auto"/>
      </w:divBdr>
    </w:div>
    <w:div w:id="1634407828">
      <w:bodyDiv w:val="1"/>
      <w:marLeft w:val="0"/>
      <w:marRight w:val="0"/>
      <w:marTop w:val="0"/>
      <w:marBottom w:val="0"/>
      <w:divBdr>
        <w:top w:val="none" w:sz="0" w:space="0" w:color="auto"/>
        <w:left w:val="none" w:sz="0" w:space="0" w:color="auto"/>
        <w:bottom w:val="none" w:sz="0" w:space="0" w:color="auto"/>
        <w:right w:val="none" w:sz="0" w:space="0" w:color="auto"/>
      </w:divBdr>
    </w:div>
    <w:div w:id="1639726531">
      <w:bodyDiv w:val="1"/>
      <w:marLeft w:val="0"/>
      <w:marRight w:val="0"/>
      <w:marTop w:val="0"/>
      <w:marBottom w:val="0"/>
      <w:divBdr>
        <w:top w:val="none" w:sz="0" w:space="0" w:color="auto"/>
        <w:left w:val="none" w:sz="0" w:space="0" w:color="auto"/>
        <w:bottom w:val="none" w:sz="0" w:space="0" w:color="auto"/>
        <w:right w:val="none" w:sz="0" w:space="0" w:color="auto"/>
      </w:divBdr>
    </w:div>
    <w:div w:id="1662924194">
      <w:bodyDiv w:val="1"/>
      <w:marLeft w:val="0"/>
      <w:marRight w:val="0"/>
      <w:marTop w:val="0"/>
      <w:marBottom w:val="0"/>
      <w:divBdr>
        <w:top w:val="none" w:sz="0" w:space="0" w:color="auto"/>
        <w:left w:val="none" w:sz="0" w:space="0" w:color="auto"/>
        <w:bottom w:val="none" w:sz="0" w:space="0" w:color="auto"/>
        <w:right w:val="none" w:sz="0" w:space="0" w:color="auto"/>
      </w:divBdr>
    </w:div>
    <w:div w:id="1679842464">
      <w:bodyDiv w:val="1"/>
      <w:marLeft w:val="0"/>
      <w:marRight w:val="0"/>
      <w:marTop w:val="0"/>
      <w:marBottom w:val="0"/>
      <w:divBdr>
        <w:top w:val="none" w:sz="0" w:space="0" w:color="auto"/>
        <w:left w:val="none" w:sz="0" w:space="0" w:color="auto"/>
        <w:bottom w:val="none" w:sz="0" w:space="0" w:color="auto"/>
        <w:right w:val="none" w:sz="0" w:space="0" w:color="auto"/>
      </w:divBdr>
    </w:div>
    <w:div w:id="1701735312">
      <w:bodyDiv w:val="1"/>
      <w:marLeft w:val="0"/>
      <w:marRight w:val="0"/>
      <w:marTop w:val="0"/>
      <w:marBottom w:val="0"/>
      <w:divBdr>
        <w:top w:val="none" w:sz="0" w:space="0" w:color="auto"/>
        <w:left w:val="none" w:sz="0" w:space="0" w:color="auto"/>
        <w:bottom w:val="none" w:sz="0" w:space="0" w:color="auto"/>
        <w:right w:val="none" w:sz="0" w:space="0" w:color="auto"/>
      </w:divBdr>
    </w:div>
    <w:div w:id="1705057670">
      <w:bodyDiv w:val="1"/>
      <w:marLeft w:val="0"/>
      <w:marRight w:val="0"/>
      <w:marTop w:val="0"/>
      <w:marBottom w:val="0"/>
      <w:divBdr>
        <w:top w:val="none" w:sz="0" w:space="0" w:color="auto"/>
        <w:left w:val="none" w:sz="0" w:space="0" w:color="auto"/>
        <w:bottom w:val="none" w:sz="0" w:space="0" w:color="auto"/>
        <w:right w:val="none" w:sz="0" w:space="0" w:color="auto"/>
      </w:divBdr>
    </w:div>
    <w:div w:id="1751148519">
      <w:bodyDiv w:val="1"/>
      <w:marLeft w:val="0"/>
      <w:marRight w:val="0"/>
      <w:marTop w:val="0"/>
      <w:marBottom w:val="0"/>
      <w:divBdr>
        <w:top w:val="none" w:sz="0" w:space="0" w:color="auto"/>
        <w:left w:val="none" w:sz="0" w:space="0" w:color="auto"/>
        <w:bottom w:val="none" w:sz="0" w:space="0" w:color="auto"/>
        <w:right w:val="none" w:sz="0" w:space="0" w:color="auto"/>
      </w:divBdr>
    </w:div>
    <w:div w:id="1759205311">
      <w:bodyDiv w:val="1"/>
      <w:marLeft w:val="0"/>
      <w:marRight w:val="0"/>
      <w:marTop w:val="0"/>
      <w:marBottom w:val="0"/>
      <w:divBdr>
        <w:top w:val="none" w:sz="0" w:space="0" w:color="auto"/>
        <w:left w:val="none" w:sz="0" w:space="0" w:color="auto"/>
        <w:bottom w:val="none" w:sz="0" w:space="0" w:color="auto"/>
        <w:right w:val="none" w:sz="0" w:space="0" w:color="auto"/>
      </w:divBdr>
    </w:div>
    <w:div w:id="1821342297">
      <w:bodyDiv w:val="1"/>
      <w:marLeft w:val="0"/>
      <w:marRight w:val="0"/>
      <w:marTop w:val="0"/>
      <w:marBottom w:val="0"/>
      <w:divBdr>
        <w:top w:val="none" w:sz="0" w:space="0" w:color="auto"/>
        <w:left w:val="none" w:sz="0" w:space="0" w:color="auto"/>
        <w:bottom w:val="none" w:sz="0" w:space="0" w:color="auto"/>
        <w:right w:val="none" w:sz="0" w:space="0" w:color="auto"/>
      </w:divBdr>
    </w:div>
    <w:div w:id="1824351806">
      <w:bodyDiv w:val="1"/>
      <w:marLeft w:val="0"/>
      <w:marRight w:val="0"/>
      <w:marTop w:val="0"/>
      <w:marBottom w:val="0"/>
      <w:divBdr>
        <w:top w:val="none" w:sz="0" w:space="0" w:color="auto"/>
        <w:left w:val="none" w:sz="0" w:space="0" w:color="auto"/>
        <w:bottom w:val="none" w:sz="0" w:space="0" w:color="auto"/>
        <w:right w:val="none" w:sz="0" w:space="0" w:color="auto"/>
      </w:divBdr>
    </w:div>
    <w:div w:id="1826238260">
      <w:bodyDiv w:val="1"/>
      <w:marLeft w:val="0"/>
      <w:marRight w:val="0"/>
      <w:marTop w:val="0"/>
      <w:marBottom w:val="0"/>
      <w:divBdr>
        <w:top w:val="none" w:sz="0" w:space="0" w:color="auto"/>
        <w:left w:val="none" w:sz="0" w:space="0" w:color="auto"/>
        <w:bottom w:val="none" w:sz="0" w:space="0" w:color="auto"/>
        <w:right w:val="none" w:sz="0" w:space="0" w:color="auto"/>
      </w:divBdr>
    </w:div>
    <w:div w:id="1826819587">
      <w:bodyDiv w:val="1"/>
      <w:marLeft w:val="0"/>
      <w:marRight w:val="0"/>
      <w:marTop w:val="0"/>
      <w:marBottom w:val="0"/>
      <w:divBdr>
        <w:top w:val="none" w:sz="0" w:space="0" w:color="auto"/>
        <w:left w:val="none" w:sz="0" w:space="0" w:color="auto"/>
        <w:bottom w:val="none" w:sz="0" w:space="0" w:color="auto"/>
        <w:right w:val="none" w:sz="0" w:space="0" w:color="auto"/>
      </w:divBdr>
    </w:div>
    <w:div w:id="1889610160">
      <w:bodyDiv w:val="1"/>
      <w:marLeft w:val="0"/>
      <w:marRight w:val="0"/>
      <w:marTop w:val="0"/>
      <w:marBottom w:val="0"/>
      <w:divBdr>
        <w:top w:val="none" w:sz="0" w:space="0" w:color="auto"/>
        <w:left w:val="none" w:sz="0" w:space="0" w:color="auto"/>
        <w:bottom w:val="none" w:sz="0" w:space="0" w:color="auto"/>
        <w:right w:val="none" w:sz="0" w:space="0" w:color="auto"/>
      </w:divBdr>
    </w:div>
    <w:div w:id="1908418425">
      <w:bodyDiv w:val="1"/>
      <w:marLeft w:val="0"/>
      <w:marRight w:val="0"/>
      <w:marTop w:val="0"/>
      <w:marBottom w:val="0"/>
      <w:divBdr>
        <w:top w:val="none" w:sz="0" w:space="0" w:color="auto"/>
        <w:left w:val="none" w:sz="0" w:space="0" w:color="auto"/>
        <w:bottom w:val="none" w:sz="0" w:space="0" w:color="auto"/>
        <w:right w:val="none" w:sz="0" w:space="0" w:color="auto"/>
      </w:divBdr>
    </w:div>
    <w:div w:id="1933391429">
      <w:bodyDiv w:val="1"/>
      <w:marLeft w:val="0"/>
      <w:marRight w:val="0"/>
      <w:marTop w:val="0"/>
      <w:marBottom w:val="0"/>
      <w:divBdr>
        <w:top w:val="none" w:sz="0" w:space="0" w:color="auto"/>
        <w:left w:val="none" w:sz="0" w:space="0" w:color="auto"/>
        <w:bottom w:val="none" w:sz="0" w:space="0" w:color="auto"/>
        <w:right w:val="none" w:sz="0" w:space="0" w:color="auto"/>
      </w:divBdr>
    </w:div>
    <w:div w:id="1975328015">
      <w:bodyDiv w:val="1"/>
      <w:marLeft w:val="0"/>
      <w:marRight w:val="0"/>
      <w:marTop w:val="0"/>
      <w:marBottom w:val="0"/>
      <w:divBdr>
        <w:top w:val="none" w:sz="0" w:space="0" w:color="auto"/>
        <w:left w:val="none" w:sz="0" w:space="0" w:color="auto"/>
        <w:bottom w:val="none" w:sz="0" w:space="0" w:color="auto"/>
        <w:right w:val="none" w:sz="0" w:space="0" w:color="auto"/>
      </w:divBdr>
    </w:div>
    <w:div w:id="1989018076">
      <w:bodyDiv w:val="1"/>
      <w:marLeft w:val="0"/>
      <w:marRight w:val="0"/>
      <w:marTop w:val="0"/>
      <w:marBottom w:val="0"/>
      <w:divBdr>
        <w:top w:val="none" w:sz="0" w:space="0" w:color="auto"/>
        <w:left w:val="none" w:sz="0" w:space="0" w:color="auto"/>
        <w:bottom w:val="none" w:sz="0" w:space="0" w:color="auto"/>
        <w:right w:val="none" w:sz="0" w:space="0" w:color="auto"/>
      </w:divBdr>
    </w:div>
    <w:div w:id="1996300115">
      <w:bodyDiv w:val="1"/>
      <w:marLeft w:val="0"/>
      <w:marRight w:val="0"/>
      <w:marTop w:val="0"/>
      <w:marBottom w:val="0"/>
      <w:divBdr>
        <w:top w:val="none" w:sz="0" w:space="0" w:color="auto"/>
        <w:left w:val="none" w:sz="0" w:space="0" w:color="auto"/>
        <w:bottom w:val="none" w:sz="0" w:space="0" w:color="auto"/>
        <w:right w:val="none" w:sz="0" w:space="0" w:color="auto"/>
      </w:divBdr>
    </w:div>
    <w:div w:id="2022276878">
      <w:bodyDiv w:val="1"/>
      <w:marLeft w:val="0"/>
      <w:marRight w:val="0"/>
      <w:marTop w:val="0"/>
      <w:marBottom w:val="0"/>
      <w:divBdr>
        <w:top w:val="none" w:sz="0" w:space="0" w:color="auto"/>
        <w:left w:val="none" w:sz="0" w:space="0" w:color="auto"/>
        <w:bottom w:val="none" w:sz="0" w:space="0" w:color="auto"/>
        <w:right w:val="none" w:sz="0" w:space="0" w:color="auto"/>
      </w:divBdr>
    </w:div>
    <w:div w:id="2030521940">
      <w:bodyDiv w:val="1"/>
      <w:marLeft w:val="0"/>
      <w:marRight w:val="0"/>
      <w:marTop w:val="0"/>
      <w:marBottom w:val="0"/>
      <w:divBdr>
        <w:top w:val="none" w:sz="0" w:space="0" w:color="auto"/>
        <w:left w:val="none" w:sz="0" w:space="0" w:color="auto"/>
        <w:bottom w:val="none" w:sz="0" w:space="0" w:color="auto"/>
        <w:right w:val="none" w:sz="0" w:space="0" w:color="auto"/>
      </w:divBdr>
    </w:div>
    <w:div w:id="2041316809">
      <w:bodyDiv w:val="1"/>
      <w:marLeft w:val="0"/>
      <w:marRight w:val="0"/>
      <w:marTop w:val="0"/>
      <w:marBottom w:val="0"/>
      <w:divBdr>
        <w:top w:val="none" w:sz="0" w:space="0" w:color="auto"/>
        <w:left w:val="none" w:sz="0" w:space="0" w:color="auto"/>
        <w:bottom w:val="none" w:sz="0" w:space="0" w:color="auto"/>
        <w:right w:val="none" w:sz="0" w:space="0" w:color="auto"/>
      </w:divBdr>
    </w:div>
    <w:div w:id="2042127945">
      <w:bodyDiv w:val="1"/>
      <w:marLeft w:val="0"/>
      <w:marRight w:val="0"/>
      <w:marTop w:val="0"/>
      <w:marBottom w:val="0"/>
      <w:divBdr>
        <w:top w:val="none" w:sz="0" w:space="0" w:color="auto"/>
        <w:left w:val="none" w:sz="0" w:space="0" w:color="auto"/>
        <w:bottom w:val="none" w:sz="0" w:space="0" w:color="auto"/>
        <w:right w:val="none" w:sz="0" w:space="0" w:color="auto"/>
      </w:divBdr>
    </w:div>
    <w:div w:id="206112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coursera.org/learn/robotics-motion-planning?specialization=robotics" TargetMode="External"/><Relationship Id="rId3" Type="http://schemas.openxmlformats.org/officeDocument/2006/relationships/styles" Target="styles.xml"/><Relationship Id="rId21" Type="http://schemas.openxmlformats.org/officeDocument/2006/relationships/hyperlink" Target="https://github.com/ShangtongZhang/reinforcement-learning-an-introducti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incompleteideas.net/sutton/book/bookdraft2017nov5.pdf"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www.bilibili.com/video/av16797357"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pan.baidu.com/s/1miP38tM"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hyperlink" Target="https://morvanzhou.github.io/tutorials/machine-learning/reinforcement-learning/"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yperlink" Target="http://petercorke.com/wordpress/toolboxes/robotics-toolbo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25991;&#26723;\&#33258;&#23450;&#20041;%20Office%20&#27169;&#26495;\&#27605;&#19994;&#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04395-5CAF-4525-B18E-12C2D163F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毕业论文模板.dotx</Template>
  <TotalTime>7033</TotalTime>
  <Pages>16</Pages>
  <Words>906</Words>
  <Characters>5168</Characters>
  <Application>Microsoft Office Word</Application>
  <DocSecurity>0</DocSecurity>
  <Lines>43</Lines>
  <Paragraphs>12</Paragraphs>
  <ScaleCrop>false</ScaleCrop>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dc:creator>
  <cp:keywords/>
  <dc:description/>
  <cp:lastModifiedBy>ZHONGJIE</cp:lastModifiedBy>
  <cp:revision>1330</cp:revision>
  <cp:lastPrinted>2019-08-08T03:19:00Z</cp:lastPrinted>
  <dcterms:created xsi:type="dcterms:W3CDTF">2018-04-25T04:25:00Z</dcterms:created>
  <dcterms:modified xsi:type="dcterms:W3CDTF">2019-08-12T06:26:00Z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